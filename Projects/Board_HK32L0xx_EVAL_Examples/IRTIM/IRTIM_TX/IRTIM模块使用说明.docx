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6"/>
        <w:ind w:firstLine="4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drawing>
          <wp:inline distT="0" distB="0" distL="0" distR="0">
            <wp:extent cx="946150" cy="6477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6644" cy="6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6"/>
        <w:ind w:firstLine="420"/>
        <w:rPr>
          <w:rFonts w:asciiTheme="minorHAnsi" w:hAnsiTheme="minorHAnsi" w:cstheme="minorHAnsi"/>
        </w:rPr>
      </w:pPr>
    </w:p>
    <w:p>
      <w:pPr>
        <w:pStyle w:val="57"/>
        <w:rPr>
          <w:rFonts w:asciiTheme="minorHAnsi" w:hAnsiTheme="minorHAnsi" w:cstheme="minorHAnsi"/>
        </w:rPr>
      </w:pPr>
    </w:p>
    <w:p>
      <w:pPr>
        <w:pStyle w:val="57"/>
        <w:rPr>
          <w:rFonts w:asciiTheme="minorHAnsi" w:hAnsiTheme="minorHAnsi" w:cstheme="minorHAnsi"/>
        </w:rPr>
      </w:pPr>
    </w:p>
    <w:p>
      <w:pPr>
        <w:pStyle w:val="34"/>
        <w:spacing w:before="2160" w:after="600"/>
      </w:pPr>
      <w:r>
        <w:rPr>
          <w:rFonts w:hint="eastAsia"/>
        </w:rPr>
        <w:t>IRTIM 模块使用说明</w:t>
      </w:r>
    </w:p>
    <w:p>
      <w:pPr>
        <w:pStyle w:val="57"/>
        <w:rPr>
          <w:rFonts w:asciiTheme="minorHAnsi" w:hAnsiTheme="minorHAnsi" w:cstheme="minorHAnsi"/>
        </w:rPr>
      </w:pPr>
    </w:p>
    <w:p>
      <w:pPr>
        <w:pStyle w:val="56"/>
        <w:ind w:firstLine="420"/>
        <w:rPr>
          <w:rFonts w:asciiTheme="minorHAnsi" w:hAnsiTheme="minorHAnsi" w:cstheme="minorHAnsi"/>
        </w:rPr>
      </w:pPr>
    </w:p>
    <w:p>
      <w:pPr>
        <w:pStyle w:val="5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版本：1.0</w:t>
      </w:r>
    </w:p>
    <w:p>
      <w:pPr>
        <w:pStyle w:val="58"/>
        <w:rPr>
          <w:rFonts w:asciiTheme="minorHAnsi" w:hAnsiTheme="minorHAnsi" w:cstheme="minorHAnsi"/>
        </w:rPr>
      </w:pPr>
    </w:p>
    <w:p>
      <w:pPr>
        <w:pStyle w:val="58"/>
        <w:rPr>
          <w:rFonts w:asciiTheme="minorHAnsi" w:hAnsiTheme="minorHAnsi" w:cstheme="minorHAnsi"/>
        </w:rPr>
      </w:pPr>
    </w:p>
    <w:p>
      <w:pPr>
        <w:pStyle w:val="58"/>
        <w:rPr>
          <w:rFonts w:asciiTheme="minorHAnsi" w:hAnsiTheme="minorHAnsi" w:cstheme="minorHAnsi"/>
        </w:rPr>
      </w:pPr>
    </w:p>
    <w:p>
      <w:pPr>
        <w:pStyle w:val="58"/>
        <w:rPr>
          <w:rFonts w:asciiTheme="minorHAnsi" w:hAnsiTheme="minorHAnsi" w:cstheme="minorHAnsi"/>
        </w:rPr>
      </w:pPr>
    </w:p>
    <w:p>
      <w:pPr>
        <w:pStyle w:val="58"/>
        <w:rPr>
          <w:rFonts w:asciiTheme="minorHAnsi" w:hAnsiTheme="minorHAnsi" w:cstheme="minorHAnsi"/>
        </w:rPr>
      </w:pPr>
    </w:p>
    <w:p>
      <w:pPr>
        <w:pStyle w:val="58"/>
        <w:jc w:val="both"/>
        <w:rPr>
          <w:rFonts w:asciiTheme="minorHAnsi" w:hAnsiTheme="minorHAnsi" w:cstheme="minorHAnsi"/>
        </w:rPr>
      </w:pPr>
    </w:p>
    <w:p>
      <w:pPr>
        <w:pStyle w:val="58"/>
        <w:jc w:val="right"/>
        <w:rPr>
          <w:rFonts w:asciiTheme="minorHAnsi" w:hAnsiTheme="minorHAnsi" w:cstheme="minorHAnsi"/>
        </w:rPr>
      </w:pPr>
    </w:p>
    <w:p>
      <w:pPr>
        <w:pStyle w:val="58"/>
        <w:jc w:val="righ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深圳市航顺芯片技术研发有限公司</w:t>
      </w:r>
    </w:p>
    <w:p>
      <w:pPr>
        <w:pStyle w:val="58"/>
        <w:jc w:val="right"/>
        <w:rPr>
          <w:rFonts w:asciiTheme="minorHAnsi" w:hAnsiTheme="minorHAnsi" w:cstheme="minorHAnsi"/>
          <w:color w:val="7F7F7F" w:themeColor="background1" w:themeShade="80"/>
          <w:sz w:val="21"/>
          <w:szCs w:val="21"/>
        </w:rPr>
      </w:pPr>
      <w:r>
        <w:rPr>
          <w:rFonts w:asciiTheme="minorHAnsi" w:hAnsiTheme="minorHAnsi" w:cstheme="minorHAnsi"/>
          <w:color w:val="7F7F7F" w:themeColor="background1" w:themeShade="80"/>
          <w:sz w:val="21"/>
          <w:szCs w:val="21"/>
        </w:rPr>
        <w:t>http://www</w:t>
      </w:r>
      <w:r>
        <w:rPr>
          <w:rFonts w:hint="eastAsia" w:asciiTheme="minorHAnsi" w:hAnsiTheme="minorHAnsi" w:cstheme="minorHAnsi"/>
          <w:color w:val="7F7F7F" w:themeColor="background1" w:themeShade="80"/>
          <w:sz w:val="21"/>
          <w:szCs w:val="21"/>
        </w:rPr>
        <w:t>.</w:t>
      </w:r>
      <w:r>
        <w:rPr>
          <w:rFonts w:asciiTheme="minorHAnsi" w:hAnsiTheme="minorHAnsi" w:cstheme="minorHAnsi"/>
          <w:color w:val="7F7F7F" w:themeColor="background1" w:themeShade="80"/>
          <w:sz w:val="21"/>
          <w:szCs w:val="21"/>
        </w:rPr>
        <w:t>hsxp-hk</w:t>
      </w:r>
      <w:r>
        <w:rPr>
          <w:rFonts w:hint="eastAsia" w:asciiTheme="minorHAnsi" w:hAnsiTheme="minorHAnsi" w:cstheme="minorHAnsi"/>
          <w:color w:val="7F7F7F" w:themeColor="background1" w:themeShade="80"/>
          <w:sz w:val="21"/>
          <w:szCs w:val="21"/>
        </w:rPr>
        <w:t>.</w:t>
      </w:r>
      <w:r>
        <w:rPr>
          <w:rFonts w:asciiTheme="minorHAnsi" w:hAnsiTheme="minorHAnsi" w:cstheme="minorHAnsi"/>
          <w:color w:val="7F7F7F" w:themeColor="background1" w:themeShade="80"/>
          <w:sz w:val="21"/>
          <w:szCs w:val="21"/>
        </w:rPr>
        <w:t>com</w:t>
      </w:r>
    </w:p>
    <w:p>
      <w:pPr>
        <w:pStyle w:val="58"/>
        <w:jc w:val="right"/>
        <w:rPr>
          <w:rFonts w:asciiTheme="minorHAnsi" w:hAnsiTheme="minorHAnsi" w:cstheme="minorHAnsi"/>
        </w:rPr>
      </w:pPr>
    </w:p>
    <w:p>
      <w:pPr>
        <w:pStyle w:val="58"/>
        <w:rPr>
          <w:rFonts w:asciiTheme="minorHAnsi" w:hAnsiTheme="minorHAnsi" w:cstheme="minorHAnsi"/>
        </w:rPr>
        <w:sectPr>
          <w:headerReference r:id="rId4" w:type="default"/>
          <w:pgSz w:w="11907" w:h="16840"/>
          <w:pgMar w:top="1089" w:right="1219" w:bottom="975" w:left="1219" w:header="709" w:footer="567" w:gutter="0"/>
          <w:cols w:space="425" w:num="1"/>
          <w:docGrid w:linePitch="312" w:charSpace="0"/>
        </w:sectPr>
      </w:pPr>
    </w:p>
    <w:p>
      <w:pPr>
        <w:pStyle w:val="2"/>
        <w:spacing w:before="400" w:after="200"/>
        <w:rPr>
          <w:rFonts w:cstheme="minorHAnsi"/>
        </w:rPr>
      </w:pPr>
      <w:r>
        <w:rPr>
          <w:rFonts w:hint="eastAsia" w:cstheme="minorHAnsi"/>
        </w:rPr>
        <w:t>IRTIM模块</w:t>
      </w:r>
    </w:p>
    <w:p>
      <w:pPr>
        <w:pStyle w:val="3"/>
        <w:spacing w:after="100"/>
      </w:pPr>
      <w:r>
        <w:rPr>
          <w:rFonts w:hint="eastAsia"/>
        </w:rPr>
        <w:t>IRTIM简介</w:t>
      </w:r>
    </w:p>
    <w:p>
      <w:pPr>
        <w:pStyle w:val="79"/>
        <w:keepNext/>
        <w:ind w:left="360" w:firstLine="0" w:firstLineChars="0"/>
        <w:jc w:val="center"/>
      </w:pPr>
      <w:r>
        <w:drawing>
          <wp:inline distT="0" distB="0" distL="0" distR="0">
            <wp:extent cx="4345940" cy="18884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3216" cy="18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Ref114764358"/>
      <w:bookmarkStart w:id="1" w:name="_Ref114764409"/>
    </w:p>
    <w:p>
      <w:pPr>
        <w:pStyle w:val="12"/>
        <w:jc w:val="center"/>
      </w:pPr>
      <w:bookmarkStart w:id="2" w:name="_Ref114825419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 xml:space="preserve"> IRTIM工作原理</w:t>
      </w:r>
      <w:bookmarkEnd w:id="2"/>
    </w:p>
    <w:bookmarkEnd w:id="0"/>
    <w:bookmarkEnd w:id="1"/>
    <w:p>
      <w:pPr>
        <w:pStyle w:val="79"/>
        <w:ind w:left="360" w:firstLine="0" w:firstLineChars="0"/>
      </w:pPr>
      <w:r>
        <w:rPr>
          <w:rFonts w:hint="eastAsia"/>
          <w:b/>
          <w:sz w:val="30"/>
          <w:szCs w:val="30"/>
        </w:rPr>
        <w:t>发射</w:t>
      </w:r>
      <w:r>
        <w:rPr>
          <w:rFonts w:hint="eastAsia"/>
          <w:b/>
        </w:rPr>
        <w:t>：</w:t>
      </w:r>
      <w:r>
        <w:rPr>
          <w:rFonts w:hint="eastAsia"/>
        </w:rPr>
        <w:t>在1号板上，IRTIM需要TIM3输出载波，TIM2输出基带信号，两者异或后输出给PB9, PB9连接红外发射二极管，将信号发射出去（</w:t>
      </w:r>
      <w:r>
        <w:rPr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fldChar w:fldCharType="begin"/>
      </w:r>
      <w:r>
        <w:rPr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instrText xml:space="preserve"> </w:instrText>
      </w:r>
      <w:r>
        <w:rPr>
          <w:rFonts w:hint="eastAsia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instrText xml:space="preserve">REF _Ref114825419 \h</w:instrText>
      </w:r>
      <w:r>
        <w:rPr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instrText xml:space="preserve"> </w:instrText>
      </w:r>
      <w:r>
        <w:rPr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fldChar w:fldCharType="separate"/>
      </w:r>
      <w:r>
        <w:rPr>
          <w:rFonts w:hint="eastAsia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 xml:space="preserve">图 </w:t>
      </w:r>
      <w:r>
        <w:rPr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1</w:t>
      </w:r>
      <w:r>
        <w:rPr>
          <w:rFonts w:hint="eastAsia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 xml:space="preserve"> IRTIM工作原理</w:t>
      </w:r>
      <w:r>
        <w:rPr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fldChar w:fldCharType="end"/>
      </w:r>
      <w:r>
        <w:rPr>
          <w:rFonts w:hint="eastAsia"/>
        </w:rPr>
        <w:t>）</w:t>
      </w:r>
    </w:p>
    <w:p>
      <w:pPr>
        <w:pStyle w:val="79"/>
        <w:ind w:left="360" w:firstLine="0" w:firstLineChars="0"/>
      </w:pPr>
      <w:r>
        <w:rPr>
          <w:rFonts w:hint="eastAsia"/>
          <w:b/>
          <w:sz w:val="30"/>
          <w:szCs w:val="30"/>
        </w:rPr>
        <w:t>接收：</w:t>
      </w:r>
      <w:r>
        <w:rPr>
          <w:rFonts w:hint="eastAsia"/>
        </w:rPr>
        <w:t>红外接收二极管接收到信号后，通过2号板的PA3引脚 ，将信号输入给MCU，MCU经过解码，得到1号板的发射信息（</w:t>
      </w:r>
      <w:r>
        <w:rPr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fldChar w:fldCharType="begin"/>
      </w:r>
      <w:r>
        <w:rPr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instrText xml:space="preserve"> </w:instrText>
      </w:r>
      <w:r>
        <w:rPr>
          <w:rFonts w:hint="eastAsia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instrText xml:space="preserve">REF _Ref114827434 \h</w:instrText>
      </w:r>
      <w:r>
        <w:rPr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instrText xml:space="preserve"> </w:instrText>
      </w:r>
      <w:r>
        <w:rPr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fldChar w:fldCharType="separate"/>
      </w:r>
      <w:r>
        <w:rPr>
          <w:rFonts w:hint="eastAsia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 xml:space="preserve">图 </w:t>
      </w:r>
      <w:r>
        <w:rPr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2</w:t>
      </w:r>
      <w:r>
        <w:rPr>
          <w:rFonts w:hint="eastAsia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 xml:space="preserve"> IRTIM模块</w:t>
      </w:r>
      <w:r>
        <w:rPr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fldChar w:fldCharType="end"/>
      </w:r>
      <w:r>
        <w:rPr>
          <w:rFonts w:hint="eastAsia"/>
        </w:rPr>
        <w:t>）</w:t>
      </w:r>
    </w:p>
    <w:p>
      <w:pPr>
        <w:pStyle w:val="79"/>
        <w:ind w:left="360" w:firstLine="0" w:firstLineChars="0"/>
        <w:rPr>
          <w:szCs w:val="21"/>
        </w:rPr>
      </w:pPr>
      <w:r>
        <w:rPr>
          <w:rFonts w:hint="eastAsia"/>
          <w:b/>
          <w:sz w:val="30"/>
          <w:szCs w:val="30"/>
        </w:rPr>
        <w:t>供电：</w:t>
      </w:r>
      <w:r>
        <w:rPr>
          <w:rFonts w:hint="eastAsia"/>
          <w:szCs w:val="21"/>
        </w:rPr>
        <w:t>IRTIM需要供电，VCC=3.3V (</w:t>
      </w:r>
      <w:r>
        <w:rPr>
          <w:color w:val="558ED5" w:themeColor="text2" w:themeTint="99"/>
          <w:szCs w:val="21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fldChar w:fldCharType="begin"/>
      </w:r>
      <w:r>
        <w:rPr>
          <w:color w:val="558ED5" w:themeColor="text2" w:themeTint="99"/>
          <w:szCs w:val="21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instrText xml:space="preserve"> </w:instrText>
      </w:r>
      <w:r>
        <w:rPr>
          <w:rFonts w:hint="eastAsia"/>
          <w:color w:val="558ED5" w:themeColor="text2" w:themeTint="99"/>
          <w:szCs w:val="21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instrText xml:space="preserve">REF _Ref114827434 \h</w:instrText>
      </w:r>
      <w:r>
        <w:rPr>
          <w:color w:val="558ED5" w:themeColor="text2" w:themeTint="99"/>
          <w:szCs w:val="21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instrText xml:space="preserve"> </w:instrText>
      </w:r>
      <w:r>
        <w:rPr>
          <w:color w:val="558ED5" w:themeColor="text2" w:themeTint="99"/>
          <w:szCs w:val="21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fldChar w:fldCharType="separate"/>
      </w:r>
      <w:r>
        <w:rPr>
          <w:rFonts w:hint="eastAsia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 xml:space="preserve">图 </w:t>
      </w:r>
      <w:r>
        <w:rPr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2</w:t>
      </w:r>
      <w:r>
        <w:rPr>
          <w:rFonts w:hint="eastAsia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 xml:space="preserve"> IRTIM模块</w:t>
      </w:r>
      <w:r>
        <w:rPr>
          <w:color w:val="558ED5" w:themeColor="text2" w:themeTint="99"/>
          <w:szCs w:val="21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fldChar w:fldCharType="end"/>
      </w:r>
      <w:r>
        <w:rPr>
          <w:rFonts w:hint="eastAsia"/>
          <w:szCs w:val="21"/>
        </w:rPr>
        <w:t>)</w:t>
      </w:r>
    </w:p>
    <w:p>
      <w:pPr>
        <w:pStyle w:val="79"/>
        <w:ind w:left="360" w:firstLine="0" w:firstLineChars="0"/>
        <w:rPr>
          <w:szCs w:val="21"/>
        </w:rPr>
      </w:pPr>
      <w:r>
        <w:rPr>
          <w:rFonts w:hint="eastAsia"/>
          <w:b/>
          <w:sz w:val="30"/>
          <w:szCs w:val="30"/>
        </w:rPr>
        <w:t>触发发射：</w:t>
      </w:r>
      <w:r>
        <w:rPr>
          <w:rFonts w:hint="eastAsia"/>
          <w:szCs w:val="21"/>
        </w:rPr>
        <w:t>按键通过PA3连接至2号板，每次按下按键，触发一次红外发射（</w:t>
      </w:r>
      <w:r>
        <w:rPr>
          <w:color w:val="558ED5" w:themeColor="text2" w:themeTint="99"/>
          <w:szCs w:val="21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fldChar w:fldCharType="begin"/>
      </w:r>
      <w:r>
        <w:rPr>
          <w:color w:val="558ED5" w:themeColor="text2" w:themeTint="99"/>
          <w:szCs w:val="21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instrText xml:space="preserve"> </w:instrText>
      </w:r>
      <w:r>
        <w:rPr>
          <w:rFonts w:hint="eastAsia"/>
          <w:color w:val="558ED5" w:themeColor="text2" w:themeTint="99"/>
          <w:szCs w:val="21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instrText xml:space="preserve">REF _Ref114827434 \h</w:instrText>
      </w:r>
      <w:r>
        <w:rPr>
          <w:color w:val="558ED5" w:themeColor="text2" w:themeTint="99"/>
          <w:szCs w:val="21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instrText xml:space="preserve"> </w:instrText>
      </w:r>
      <w:r>
        <w:rPr>
          <w:color w:val="558ED5" w:themeColor="text2" w:themeTint="99"/>
          <w:szCs w:val="21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fldChar w:fldCharType="separate"/>
      </w:r>
      <w:r>
        <w:rPr>
          <w:rFonts w:hint="eastAsia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 xml:space="preserve">图 </w:t>
      </w:r>
      <w:r>
        <w:rPr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2</w:t>
      </w:r>
      <w:r>
        <w:rPr>
          <w:rFonts w:hint="eastAsia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 xml:space="preserve"> IRTIM模块</w:t>
      </w:r>
      <w:r>
        <w:rPr>
          <w:color w:val="558ED5" w:themeColor="text2" w:themeTint="99"/>
          <w:szCs w:val="21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fldChar w:fldCharType="end"/>
      </w:r>
      <w:r>
        <w:rPr>
          <w:rFonts w:hint="eastAsia"/>
          <w:szCs w:val="21"/>
        </w:rPr>
        <w:t>）</w:t>
      </w:r>
    </w:p>
    <w:p>
      <w:pPr>
        <w:keepNext/>
        <w:jc w:val="center"/>
      </w:pPr>
      <w:r>
        <w:drawing>
          <wp:inline distT="0" distB="0" distL="0" distR="0">
            <wp:extent cx="3777615" cy="2825115"/>
            <wp:effectExtent l="19050" t="19050" r="13335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9796" cy="2826535"/>
                    </a:xfrm>
                    <a:prstGeom prst="rect">
                      <a:avLst/>
                    </a:prstGeom>
                    <a:ln>
                      <a:solidFill>
                        <a:srgbClr val="0F6BAC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jc w:val="center"/>
        <w:rPr>
          <w:rFonts w:hint="eastAsia"/>
        </w:rPr>
      </w:pPr>
      <w:bookmarkStart w:id="3" w:name="_Ref114827434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 xml:space="preserve"> IRTIM模块</w:t>
      </w:r>
      <w:bookmarkEnd w:id="3"/>
    </w:p>
    <w:p>
      <w:bookmarkStart w:id="4" w:name="_GoBack"/>
      <w:r>
        <w:drawing>
          <wp:inline distT="0" distB="0" distL="114300" distR="114300">
            <wp:extent cx="5288915" cy="2407285"/>
            <wp:effectExtent l="0" t="0" r="6985" b="1206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8915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"/>
    </w:p>
    <w:p>
      <w:pPr>
        <w:pStyle w:val="12"/>
      </w:pPr>
    </w:p>
    <w:p>
      <w:pPr>
        <w:pStyle w:val="2"/>
        <w:spacing w:before="400" w:after="200"/>
        <w:rPr>
          <w:rFonts w:cstheme="minorHAnsi"/>
        </w:rPr>
      </w:pPr>
      <w:r>
        <w:rPr>
          <w:rFonts w:hint="eastAsia" w:cstheme="minorHAnsi"/>
        </w:rPr>
        <w:t>如何使用</w:t>
      </w:r>
    </w:p>
    <w:p>
      <w:pPr>
        <w:jc w:val="center"/>
        <w:rPr>
          <w:b/>
          <w:bCs/>
        </w:rPr>
      </w:pPr>
      <w:r>
        <w:drawing>
          <wp:inline distT="0" distB="0" distL="114300" distR="114300">
            <wp:extent cx="5595620" cy="3129915"/>
            <wp:effectExtent l="0" t="0" r="508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562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400" w:after="200"/>
        <w:rPr>
          <w:rFonts w:cstheme="minorHAnsi"/>
        </w:rPr>
      </w:pPr>
      <w:r>
        <w:rPr>
          <w:rFonts w:hint="eastAsia" w:cstheme="minorHAnsi"/>
        </w:rPr>
        <w:t>实验结果</w:t>
      </w:r>
    </w:p>
    <w:p>
      <w:pPr>
        <w:jc w:val="center"/>
      </w:pPr>
      <w:r>
        <w:drawing>
          <wp:inline distT="0" distB="0" distL="0" distR="0">
            <wp:extent cx="3307080" cy="2483485"/>
            <wp:effectExtent l="19050" t="19050" r="26670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2483920"/>
                    </a:xfrm>
                    <a:prstGeom prst="rect">
                      <a:avLst/>
                    </a:prstGeom>
                    <a:ln>
                      <a:solidFill>
                        <a:srgbClr val="0F6BAC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3487420" cy="2438400"/>
            <wp:effectExtent l="19050" t="19050" r="17780" b="190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7147" cy="2438178"/>
                    </a:xfrm>
                    <a:prstGeom prst="rect">
                      <a:avLst/>
                    </a:prstGeom>
                    <a:ln>
                      <a:solidFill>
                        <a:srgbClr val="0F6BAC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901"/>
        </w:tabs>
        <w:ind w:firstLine="420" w:firstLineChars="200"/>
        <w:jc w:val="left"/>
        <w:rPr>
          <w:rFonts w:hint="eastAsia"/>
        </w:rPr>
      </w:pPr>
      <w:r>
        <w:rPr>
          <w:rFonts w:hint="eastAsia"/>
        </w:rPr>
        <w:t xml:space="preserve"> 通过串口工具，2号板接收到的红外信息“key_value=162”将会被打印出来</w:t>
      </w:r>
    </w:p>
    <w:p>
      <w:pPr>
        <w:tabs>
          <w:tab w:val="left" w:pos="901"/>
        </w:tabs>
        <w:ind w:firstLine="420" w:firstLineChars="200"/>
        <w:jc w:val="left"/>
        <w:rPr>
          <w:rFonts w:hint="eastAsia"/>
        </w:rPr>
      </w:pPr>
    </w:p>
    <w:sectPr>
      <w:headerReference r:id="rId5" w:type="default"/>
      <w:footerReference r:id="rId6" w:type="default"/>
      <w:pgSz w:w="11906" w:h="16840"/>
      <w:pgMar w:top="1089" w:right="1219" w:bottom="975" w:left="1219" w:header="851" w:footer="567" w:gutter="0"/>
      <w:pgNumType w:start="1"/>
      <w:cols w:space="425" w:num="1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S Mincho">
    <w:altName w:val="Yu Gothic UI"/>
    <w:panose1 w:val="02020609040205080304"/>
    <w:charset w:val="80"/>
    <w:family w:val="roman"/>
    <w:pitch w:val="default"/>
    <w:sig w:usb0="00000000" w:usb1="00000000" w:usb2="00000010" w:usb3="00000000" w:csb0="0002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PMingLiU">
    <w:altName w:val="Microsoft JhengHei UI"/>
    <w:panose1 w:val="02010601000101010101"/>
    <w:charset w:val="88"/>
    <w:family w:val="auto"/>
    <w:pitch w:val="default"/>
    <w:sig w:usb0="00000000" w:usb1="00000000" w:usb2="00000010" w:usb3="00000000" w:csb0="00100000" w:csb1="00000000"/>
  </w:font>
  <w:font w:name="Century">
    <w:panose1 w:val="02040604050505020304"/>
    <w:charset w:val="00"/>
    <w:family w:val="roman"/>
    <w:pitch w:val="default"/>
    <w:sig w:usb0="00000287" w:usb1="00000000" w:usb2="00000000" w:usb3="00000000" w:csb0="200000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ArialM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pBdr>
        <w:top w:val="single" w:color="auto" w:sz="4" w:space="1"/>
      </w:pBdr>
      <w:spacing w:before="0"/>
      <w:ind w:left="21" w:leftChars="10" w:right="21" w:rightChars="10"/>
      <w:jc w:val="distribute"/>
    </w:pPr>
    <w:sdt>
      <w:sdtPr>
        <w:id w:val="-2137480090"/>
      </w:sdtPr>
      <w:sdtContent>
        <w:r>
          <w:rPr>
            <w:rFonts w:hint="eastAsia" w:ascii="宋体" w:hAnsi="宋体"/>
          </w:rPr>
          <w:t>版权所有</w:t>
        </w:r>
        <w:r>
          <w:rPr>
            <w:rFonts w:ascii="宋体" w:hAnsi="宋体"/>
          </w:rPr>
          <w:t>©</w:t>
        </w:r>
        <w:r>
          <w:rPr>
            <w:rFonts w:hint="eastAsia" w:ascii="宋体" w:hAnsi="宋体"/>
          </w:rPr>
          <w:t>202</w:t>
        </w:r>
        <w:r>
          <w:rPr>
            <w:rFonts w:ascii="宋体" w:hAnsi="宋体"/>
          </w:rPr>
          <w:t>2</w:t>
        </w:r>
        <w:r>
          <w:rPr>
            <w:rFonts w:hint="eastAsia" w:ascii="宋体" w:hAnsi="宋体"/>
          </w:rPr>
          <w:t xml:space="preserve">深圳市航顺芯片技术研发有限公司       </w:t>
        </w:r>
        <w:r>
          <w:rPr>
            <w:rFonts w:ascii="宋体" w:hAnsi="宋体"/>
          </w:rPr>
          <w:t xml:space="preserve">  </w:t>
        </w:r>
        <w:r>
          <w:rPr>
            <w:rFonts w:hint="eastAsia" w:ascii="宋体" w:hAnsi="宋体"/>
          </w:rPr>
          <w:t xml:space="preserve">                      </w:t>
        </w: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3</w:t>
        </w:r>
        <w: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  <w:spacing w:before="0"/>
      <w:ind w:left="21" w:leftChars="10" w:right="21" w:rightChars="10"/>
      <w:jc w:val="right"/>
    </w:pPr>
    <w:r>
      <w:rPr>
        <w:rFonts w:hint="eastAsia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-13335</wp:posOffset>
          </wp:positionH>
          <wp:positionV relativeFrom="paragraph">
            <wp:posOffset>-208915</wp:posOffset>
          </wp:positionV>
          <wp:extent cx="514350" cy="352425"/>
          <wp:effectExtent l="0" t="0" r="0" b="9525"/>
          <wp:wrapNone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4350" cy="3524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fldChar w:fldCharType="begin"/>
    </w:r>
    <w:r>
      <w:instrText xml:space="preserve"> STYLEREF  "标题 1"  \* MERGEFORMAT </w:instrText>
    </w:r>
    <w:r>
      <w:fldChar w:fldCharType="separate"/>
    </w:r>
    <w:r>
      <w:t>如何使用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89"/>
    <w:multiLevelType w:val="singleLevel"/>
    <w:tmpl w:val="FFFFFF89"/>
    <w:lvl w:ilvl="0" w:tentative="0">
      <w:start w:val="1"/>
      <w:numFmt w:val="bullet"/>
      <w:pStyle w:val="13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abstractNum w:abstractNumId="1">
    <w:nsid w:val="01914658"/>
    <w:multiLevelType w:val="multilevel"/>
    <w:tmpl w:val="01914658"/>
    <w:lvl w:ilvl="0" w:tentative="0">
      <w:start w:val="1"/>
      <w:numFmt w:val="decimal"/>
      <w:pStyle w:val="61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ACD7F47"/>
    <w:multiLevelType w:val="multilevel"/>
    <w:tmpl w:val="0ACD7F47"/>
    <w:lvl w:ilvl="0" w:tentative="0">
      <w:start w:val="1"/>
      <w:numFmt w:val="decimal"/>
      <w:pStyle w:val="104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0B941F3"/>
    <w:multiLevelType w:val="multilevel"/>
    <w:tmpl w:val="10B941F3"/>
    <w:lvl w:ilvl="0" w:tentative="0">
      <w:start w:val="1"/>
      <w:numFmt w:val="bullet"/>
      <w:pStyle w:val="65"/>
      <w:lvlText w:val="•"/>
      <w:lvlJc w:val="left"/>
      <w:pPr>
        <w:ind w:left="620" w:hanging="420"/>
      </w:pPr>
    </w:lvl>
    <w:lvl w:ilvl="1" w:tentative="0">
      <w:start w:val="1"/>
      <w:numFmt w:val="bullet"/>
      <w:lvlText w:val=""/>
      <w:lvlJc w:val="left"/>
      <w:pPr>
        <w:ind w:left="1040" w:hanging="420"/>
      </w:pPr>
    </w:lvl>
    <w:lvl w:ilvl="2" w:tentative="0">
      <w:start w:val="1"/>
      <w:numFmt w:val="bullet"/>
      <w:lvlText w:val=""/>
      <w:lvlJc w:val="left"/>
      <w:pPr>
        <w:ind w:left="1460" w:hanging="420"/>
      </w:pPr>
    </w:lvl>
    <w:lvl w:ilvl="3" w:tentative="0">
      <w:start w:val="1"/>
      <w:numFmt w:val="bullet"/>
      <w:lvlText w:val=""/>
      <w:lvlJc w:val="left"/>
      <w:pPr>
        <w:ind w:left="1880" w:hanging="420"/>
      </w:pPr>
    </w:lvl>
    <w:lvl w:ilvl="4" w:tentative="0">
      <w:start w:val="1"/>
      <w:numFmt w:val="bullet"/>
      <w:lvlText w:val=""/>
      <w:lvlJc w:val="left"/>
      <w:pPr>
        <w:ind w:left="2300" w:hanging="420"/>
      </w:pPr>
    </w:lvl>
    <w:lvl w:ilvl="5" w:tentative="0">
      <w:start w:val="1"/>
      <w:numFmt w:val="bullet"/>
      <w:lvlText w:val=""/>
      <w:lvlJc w:val="left"/>
      <w:pPr>
        <w:ind w:left="2720" w:hanging="420"/>
      </w:pPr>
    </w:lvl>
    <w:lvl w:ilvl="6" w:tentative="0">
      <w:start w:val="1"/>
      <w:numFmt w:val="bullet"/>
      <w:lvlText w:val=""/>
      <w:lvlJc w:val="left"/>
      <w:pPr>
        <w:ind w:left="3140" w:hanging="420"/>
      </w:pPr>
    </w:lvl>
    <w:lvl w:ilvl="7" w:tentative="0">
      <w:start w:val="1"/>
      <w:numFmt w:val="bullet"/>
      <w:lvlText w:val=""/>
      <w:lvlJc w:val="left"/>
      <w:pPr>
        <w:ind w:left="3560" w:hanging="420"/>
      </w:pPr>
    </w:lvl>
    <w:lvl w:ilvl="8" w:tentative="0">
      <w:start w:val="1"/>
      <w:numFmt w:val="bullet"/>
      <w:lvlText w:val=""/>
      <w:lvlJc w:val="left"/>
      <w:pPr>
        <w:ind w:left="3980" w:hanging="420"/>
      </w:pPr>
    </w:lvl>
  </w:abstractNum>
  <w:abstractNum w:abstractNumId="4">
    <w:nsid w:val="21B95CCA"/>
    <w:multiLevelType w:val="multilevel"/>
    <w:tmpl w:val="21B95CCA"/>
    <w:lvl w:ilvl="0" w:tentative="0">
      <w:start w:val="1"/>
      <w:numFmt w:val="bullet"/>
      <w:pStyle w:val="120"/>
      <w:lvlText w:val=""/>
      <w:lvlJc w:val="left"/>
      <w:pPr>
        <w:ind w:left="1268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8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8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8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8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8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8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8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8" w:hanging="420"/>
      </w:pPr>
      <w:rPr>
        <w:rFonts w:hint="default" w:ascii="Wingdings" w:hAnsi="Wingdings"/>
      </w:rPr>
    </w:lvl>
  </w:abstractNum>
  <w:abstractNum w:abstractNumId="5">
    <w:nsid w:val="277E4738"/>
    <w:multiLevelType w:val="multilevel"/>
    <w:tmpl w:val="277E4738"/>
    <w:lvl w:ilvl="0" w:tentative="0">
      <w:start w:val="1"/>
      <w:numFmt w:val="bullet"/>
      <w:pStyle w:val="190"/>
      <w:lvlText w:val="○"/>
      <w:lvlJc w:val="left"/>
      <w:pPr>
        <w:ind w:left="420" w:hanging="420"/>
      </w:pPr>
      <w:rPr>
        <w:rFonts w:hint="default" w:ascii="Calibri" w:hAnsi="Calibri"/>
        <w:color w:val="000000" w:themeColor="text1"/>
        <w:sz w:val="18"/>
        <w14:textFill>
          <w14:solidFill>
            <w14:schemeClr w14:val="tx1"/>
          </w14:solidFill>
        </w14:textFill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">
    <w:nsid w:val="285B644B"/>
    <w:multiLevelType w:val="multilevel"/>
    <w:tmpl w:val="285B644B"/>
    <w:lvl w:ilvl="0" w:tentative="0">
      <w:start w:val="1"/>
      <w:numFmt w:val="decimal"/>
      <w:pStyle w:val="128"/>
      <w:lvlText w:val="%1."/>
      <w:lvlJc w:val="left"/>
      <w:pPr>
        <w:tabs>
          <w:tab w:val="left" w:pos="720"/>
        </w:tabs>
        <w:ind w:left="720" w:hanging="72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72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72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72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72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72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72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72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720"/>
      </w:pPr>
    </w:lvl>
  </w:abstractNum>
  <w:abstractNum w:abstractNumId="7">
    <w:nsid w:val="306B3A4D"/>
    <w:multiLevelType w:val="multilevel"/>
    <w:tmpl w:val="306B3A4D"/>
    <w:lvl w:ilvl="0" w:tentative="0">
      <w:start w:val="1"/>
      <w:numFmt w:val="decimal"/>
      <w:pStyle w:val="147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1717C20"/>
    <w:multiLevelType w:val="multilevel"/>
    <w:tmpl w:val="31717C20"/>
    <w:lvl w:ilvl="0" w:tentative="0">
      <w:start w:val="1"/>
      <w:numFmt w:val="bullet"/>
      <w:pStyle w:val="66"/>
      <w:lvlText w:val="◦"/>
      <w:lvlJc w:val="left"/>
      <w:pPr>
        <w:ind w:left="820" w:hanging="420"/>
      </w:pPr>
    </w:lvl>
    <w:lvl w:ilvl="1" w:tentative="0">
      <w:start w:val="1"/>
      <w:numFmt w:val="bullet"/>
      <w:lvlText w:val=""/>
      <w:lvlJc w:val="left"/>
      <w:pPr>
        <w:ind w:left="1240" w:hanging="420"/>
      </w:pPr>
    </w:lvl>
    <w:lvl w:ilvl="2" w:tentative="0">
      <w:start w:val="1"/>
      <w:numFmt w:val="bullet"/>
      <w:lvlText w:val=""/>
      <w:lvlJc w:val="left"/>
      <w:pPr>
        <w:ind w:left="1660" w:hanging="420"/>
      </w:pPr>
    </w:lvl>
    <w:lvl w:ilvl="3" w:tentative="0">
      <w:start w:val="1"/>
      <w:numFmt w:val="bullet"/>
      <w:lvlText w:val=""/>
      <w:lvlJc w:val="left"/>
      <w:pPr>
        <w:ind w:left="2080" w:hanging="420"/>
      </w:pPr>
    </w:lvl>
    <w:lvl w:ilvl="4" w:tentative="0">
      <w:start w:val="1"/>
      <w:numFmt w:val="bullet"/>
      <w:lvlText w:val=""/>
      <w:lvlJc w:val="left"/>
      <w:pPr>
        <w:ind w:left="2500" w:hanging="420"/>
      </w:pPr>
    </w:lvl>
    <w:lvl w:ilvl="5" w:tentative="0">
      <w:start w:val="1"/>
      <w:numFmt w:val="bullet"/>
      <w:lvlText w:val=""/>
      <w:lvlJc w:val="left"/>
      <w:pPr>
        <w:ind w:left="2920" w:hanging="420"/>
      </w:pPr>
    </w:lvl>
    <w:lvl w:ilvl="6" w:tentative="0">
      <w:start w:val="1"/>
      <w:numFmt w:val="bullet"/>
      <w:lvlText w:val=""/>
      <w:lvlJc w:val="left"/>
      <w:pPr>
        <w:ind w:left="3340" w:hanging="420"/>
      </w:pPr>
    </w:lvl>
    <w:lvl w:ilvl="7" w:tentative="0">
      <w:start w:val="1"/>
      <w:numFmt w:val="bullet"/>
      <w:lvlText w:val=""/>
      <w:lvlJc w:val="left"/>
      <w:pPr>
        <w:ind w:left="3760" w:hanging="420"/>
      </w:pPr>
    </w:lvl>
    <w:lvl w:ilvl="8" w:tentative="0">
      <w:start w:val="1"/>
      <w:numFmt w:val="bullet"/>
      <w:lvlText w:val=""/>
      <w:lvlJc w:val="left"/>
      <w:pPr>
        <w:ind w:left="4180" w:hanging="420"/>
      </w:pPr>
    </w:lvl>
  </w:abstractNum>
  <w:abstractNum w:abstractNumId="9">
    <w:nsid w:val="34EE3D7B"/>
    <w:multiLevelType w:val="multilevel"/>
    <w:tmpl w:val="34EE3D7B"/>
    <w:lvl w:ilvl="0" w:tentative="0">
      <w:start w:val="1"/>
      <w:numFmt w:val="bullet"/>
      <w:pStyle w:val="191"/>
      <w:lvlText w:val="-"/>
      <w:lvlJc w:val="left"/>
      <w:pPr>
        <w:ind w:left="568" w:hanging="420"/>
      </w:pPr>
      <w:rPr>
        <w:rFonts w:hint="default" w:ascii="Calibri" w:hAnsi="Calibri"/>
        <w:color w:val="000000" w:themeColor="text1"/>
        <w:sz w:val="18"/>
        <w14:textFill>
          <w14:solidFill>
            <w14:schemeClr w14:val="tx1"/>
          </w14:solidFill>
        </w14:textFill>
      </w:rPr>
    </w:lvl>
    <w:lvl w:ilvl="1" w:tentative="0">
      <w:start w:val="1"/>
      <w:numFmt w:val="bullet"/>
      <w:lvlText w:val=""/>
      <w:lvlJc w:val="left"/>
      <w:pPr>
        <w:ind w:left="988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408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828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48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68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8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08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28" w:hanging="420"/>
      </w:pPr>
      <w:rPr>
        <w:rFonts w:hint="default" w:ascii="Wingdings" w:hAnsi="Wingdings"/>
      </w:rPr>
    </w:lvl>
  </w:abstractNum>
  <w:abstractNum w:abstractNumId="10">
    <w:nsid w:val="41F76313"/>
    <w:multiLevelType w:val="multilevel"/>
    <w:tmpl w:val="41F76313"/>
    <w:lvl w:ilvl="0" w:tentative="0">
      <w:start w:val="1"/>
      <w:numFmt w:val="bullet"/>
      <w:pStyle w:val="95"/>
      <w:lvlText w:val=""/>
      <w:lvlJc w:val="left"/>
      <w:pPr>
        <w:tabs>
          <w:tab w:val="left" w:pos="907"/>
        </w:tabs>
        <w:ind w:left="420" w:firstLine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798"/>
        </w:tabs>
        <w:ind w:left="1798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218"/>
        </w:tabs>
        <w:ind w:left="2218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638"/>
        </w:tabs>
        <w:ind w:left="2638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3058"/>
        </w:tabs>
        <w:ind w:left="3058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478"/>
        </w:tabs>
        <w:ind w:left="3478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898"/>
        </w:tabs>
        <w:ind w:left="3898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318"/>
        </w:tabs>
        <w:ind w:left="4318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738"/>
        </w:tabs>
        <w:ind w:left="4738" w:hanging="420"/>
      </w:pPr>
      <w:rPr>
        <w:rFonts w:hint="default" w:ascii="Wingdings" w:hAnsi="Wingdings"/>
      </w:rPr>
    </w:lvl>
  </w:abstractNum>
  <w:abstractNum w:abstractNumId="11">
    <w:nsid w:val="4ADF0838"/>
    <w:multiLevelType w:val="multilevel"/>
    <w:tmpl w:val="4ADF0838"/>
    <w:lvl w:ilvl="0" w:tentative="0">
      <w:start w:val="1"/>
      <w:numFmt w:val="upperLetter"/>
      <w:pStyle w:val="62"/>
      <w:lvlText w:val="%1."/>
      <w:lvlJc w:val="left"/>
      <w:pPr>
        <w:ind w:left="572" w:hanging="420"/>
      </w:pPr>
    </w:lvl>
    <w:lvl w:ilvl="1" w:tentative="0">
      <w:start w:val="1"/>
      <w:numFmt w:val="lowerLetter"/>
      <w:lvlText w:val="%2)"/>
      <w:lvlJc w:val="left"/>
      <w:pPr>
        <w:ind w:left="992" w:hanging="420"/>
      </w:pPr>
    </w:lvl>
    <w:lvl w:ilvl="2" w:tentative="0">
      <w:start w:val="1"/>
      <w:numFmt w:val="lowerRoman"/>
      <w:lvlText w:val="%3."/>
      <w:lvlJc w:val="right"/>
      <w:pPr>
        <w:ind w:left="1412" w:hanging="420"/>
      </w:pPr>
    </w:lvl>
    <w:lvl w:ilvl="3" w:tentative="0">
      <w:start w:val="1"/>
      <w:numFmt w:val="decimal"/>
      <w:lvlText w:val="%4."/>
      <w:lvlJc w:val="left"/>
      <w:pPr>
        <w:ind w:left="1832" w:hanging="420"/>
      </w:pPr>
    </w:lvl>
    <w:lvl w:ilvl="4" w:tentative="0">
      <w:start w:val="1"/>
      <w:numFmt w:val="lowerLetter"/>
      <w:lvlText w:val="%5)"/>
      <w:lvlJc w:val="left"/>
      <w:pPr>
        <w:ind w:left="2252" w:hanging="420"/>
      </w:pPr>
    </w:lvl>
    <w:lvl w:ilvl="5" w:tentative="0">
      <w:start w:val="1"/>
      <w:numFmt w:val="lowerRoman"/>
      <w:lvlText w:val="%6."/>
      <w:lvlJc w:val="right"/>
      <w:pPr>
        <w:ind w:left="2672" w:hanging="420"/>
      </w:pPr>
    </w:lvl>
    <w:lvl w:ilvl="6" w:tentative="0">
      <w:start w:val="1"/>
      <w:numFmt w:val="decimal"/>
      <w:lvlText w:val="%7."/>
      <w:lvlJc w:val="left"/>
      <w:pPr>
        <w:ind w:left="3092" w:hanging="420"/>
      </w:pPr>
    </w:lvl>
    <w:lvl w:ilvl="7" w:tentative="0">
      <w:start w:val="1"/>
      <w:numFmt w:val="lowerLetter"/>
      <w:lvlText w:val="%8)"/>
      <w:lvlJc w:val="left"/>
      <w:pPr>
        <w:ind w:left="3512" w:hanging="420"/>
      </w:pPr>
    </w:lvl>
    <w:lvl w:ilvl="8" w:tentative="0">
      <w:start w:val="1"/>
      <w:numFmt w:val="lowerRoman"/>
      <w:lvlText w:val="%9."/>
      <w:lvlJc w:val="right"/>
      <w:pPr>
        <w:ind w:left="3932" w:hanging="420"/>
      </w:pPr>
    </w:lvl>
  </w:abstractNum>
  <w:abstractNum w:abstractNumId="12">
    <w:nsid w:val="4B9C7353"/>
    <w:multiLevelType w:val="multilevel"/>
    <w:tmpl w:val="4B9C7353"/>
    <w:lvl w:ilvl="0" w:tentative="0">
      <w:start w:val="1"/>
      <w:numFmt w:val="bullet"/>
      <w:pStyle w:val="109"/>
      <w:lvlText w:val=""/>
      <w:lvlJc w:val="left"/>
      <w:pPr>
        <w:ind w:left="1021" w:hanging="227"/>
      </w:pPr>
      <w:rPr>
        <w:rFonts w:hint="default" w:ascii="Wingdings" w:hAnsi="Wingdings"/>
        <w:sz w:val="20"/>
      </w:rPr>
    </w:lvl>
    <w:lvl w:ilvl="1" w:tentative="0">
      <w:start w:val="1"/>
      <w:numFmt w:val="aiueoFullWidth"/>
      <w:lvlText w:val="(%2)"/>
      <w:lvlJc w:val="left"/>
      <w:pPr>
        <w:ind w:left="840" w:hanging="420"/>
      </w:pPr>
    </w:lvl>
    <w:lvl w:ilvl="2" w:tentative="0">
      <w:start w:val="1"/>
      <w:numFmt w:val="decimalEnclosedCircle"/>
      <w:lvlText w:val="%3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aiueoFullWidth"/>
      <w:lvlText w:val="(%5)"/>
      <w:lvlJc w:val="left"/>
      <w:pPr>
        <w:ind w:left="2100" w:hanging="420"/>
      </w:pPr>
    </w:lvl>
    <w:lvl w:ilvl="5" w:tentative="0">
      <w:start w:val="1"/>
      <w:numFmt w:val="decimalEnclosedCircle"/>
      <w:lvlText w:val="%6"/>
      <w:lvlJc w:val="lef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aiueoFullWidth"/>
      <w:lvlText w:val="(%8)"/>
      <w:lvlJc w:val="left"/>
      <w:pPr>
        <w:ind w:left="3360" w:hanging="420"/>
      </w:pPr>
    </w:lvl>
    <w:lvl w:ilvl="8" w:tentative="0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3">
    <w:nsid w:val="4BD7333B"/>
    <w:multiLevelType w:val="multilevel"/>
    <w:tmpl w:val="4BD7333B"/>
    <w:lvl w:ilvl="0" w:tentative="0">
      <w:start w:val="1"/>
      <w:numFmt w:val="bullet"/>
      <w:pStyle w:val="67"/>
      <w:lvlText w:val="-"/>
      <w:lvlJc w:val="left"/>
      <w:pPr>
        <w:ind w:left="1020" w:hanging="420"/>
      </w:pPr>
    </w:lvl>
    <w:lvl w:ilvl="1" w:tentative="0">
      <w:start w:val="1"/>
      <w:numFmt w:val="bullet"/>
      <w:lvlText w:val=""/>
      <w:lvlJc w:val="left"/>
      <w:pPr>
        <w:ind w:left="1440" w:hanging="420"/>
      </w:pPr>
    </w:lvl>
    <w:lvl w:ilvl="2" w:tentative="0">
      <w:start w:val="1"/>
      <w:numFmt w:val="bullet"/>
      <w:lvlText w:val=""/>
      <w:lvlJc w:val="left"/>
      <w:pPr>
        <w:ind w:left="1860" w:hanging="420"/>
      </w:pPr>
    </w:lvl>
    <w:lvl w:ilvl="3" w:tentative="0">
      <w:start w:val="1"/>
      <w:numFmt w:val="bullet"/>
      <w:lvlText w:val=""/>
      <w:lvlJc w:val="left"/>
      <w:pPr>
        <w:ind w:left="2280" w:hanging="420"/>
      </w:pPr>
    </w:lvl>
    <w:lvl w:ilvl="4" w:tentative="0">
      <w:start w:val="1"/>
      <w:numFmt w:val="bullet"/>
      <w:lvlText w:val=""/>
      <w:lvlJc w:val="left"/>
      <w:pPr>
        <w:ind w:left="2700" w:hanging="420"/>
      </w:pPr>
    </w:lvl>
    <w:lvl w:ilvl="5" w:tentative="0">
      <w:start w:val="1"/>
      <w:numFmt w:val="bullet"/>
      <w:lvlText w:val=""/>
      <w:lvlJc w:val="left"/>
      <w:pPr>
        <w:ind w:left="3120" w:hanging="420"/>
      </w:pPr>
    </w:lvl>
    <w:lvl w:ilvl="6" w:tentative="0">
      <w:start w:val="1"/>
      <w:numFmt w:val="bullet"/>
      <w:lvlText w:val=""/>
      <w:lvlJc w:val="left"/>
      <w:pPr>
        <w:ind w:left="3540" w:hanging="420"/>
      </w:pPr>
    </w:lvl>
    <w:lvl w:ilvl="7" w:tentative="0">
      <w:start w:val="1"/>
      <w:numFmt w:val="bullet"/>
      <w:lvlText w:val=""/>
      <w:lvlJc w:val="left"/>
      <w:pPr>
        <w:ind w:left="3960" w:hanging="420"/>
      </w:pPr>
    </w:lvl>
    <w:lvl w:ilvl="8" w:tentative="0">
      <w:start w:val="1"/>
      <w:numFmt w:val="bullet"/>
      <w:lvlText w:val=""/>
      <w:lvlJc w:val="left"/>
      <w:pPr>
        <w:ind w:left="4380" w:hanging="420"/>
      </w:pPr>
    </w:lvl>
  </w:abstractNum>
  <w:abstractNum w:abstractNumId="14">
    <w:nsid w:val="4FD3168C"/>
    <w:multiLevelType w:val="multilevel"/>
    <w:tmpl w:val="4FD3168C"/>
    <w:lvl w:ilvl="0" w:tentative="0">
      <w:start w:val="1"/>
      <w:numFmt w:val="bullet"/>
      <w:pStyle w:val="145"/>
      <w:lvlText w:val="●"/>
      <w:lvlJc w:val="left"/>
      <w:pPr>
        <w:ind w:left="420" w:hanging="420"/>
      </w:pPr>
      <w:rPr>
        <w:rFonts w:hint="default" w:ascii="Calibri" w:hAnsi="Calibri"/>
        <w:color w:val="000000" w:themeColor="text1"/>
        <w:sz w:val="18"/>
        <w14:textFill>
          <w14:solidFill>
            <w14:schemeClr w14:val="tx1"/>
          </w14:solidFill>
        </w14:textFill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5">
    <w:nsid w:val="59932C9F"/>
    <w:multiLevelType w:val="multilevel"/>
    <w:tmpl w:val="59932C9F"/>
    <w:lvl w:ilvl="0" w:tentative="0">
      <w:start w:val="0"/>
      <w:numFmt w:val="bullet"/>
      <w:pStyle w:val="118"/>
      <w:lvlText w:val="•"/>
      <w:lvlJc w:val="left"/>
      <w:pPr>
        <w:ind w:left="0" w:hanging="420"/>
      </w:pPr>
      <w:rPr>
        <w:rFonts w:hint="default" w:ascii="Times New Roman" w:hAnsi="Times New Roman" w:eastAsia="宋体" w:cs="Times New Roman"/>
        <w:sz w:val="21"/>
      </w:rPr>
    </w:lvl>
    <w:lvl w:ilvl="1" w:tentative="0">
      <w:start w:val="1"/>
      <w:numFmt w:val="bullet"/>
      <w:lvlText w:val=""/>
      <w:lvlJc w:val="left"/>
      <w:pPr>
        <w:ind w:left="1536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56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376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796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16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36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56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476" w:hanging="420"/>
      </w:pPr>
      <w:rPr>
        <w:rFonts w:hint="default" w:ascii="Wingdings" w:hAnsi="Wingdings"/>
      </w:rPr>
    </w:lvl>
  </w:abstractNum>
  <w:abstractNum w:abstractNumId="16">
    <w:nsid w:val="60DB7B38"/>
    <w:multiLevelType w:val="multilevel"/>
    <w:tmpl w:val="60DB7B38"/>
    <w:lvl w:ilvl="0" w:tentative="0">
      <w:start w:val="1"/>
      <w:numFmt w:val="bullet"/>
      <w:pStyle w:val="188"/>
      <w:lvlText w:val="●"/>
      <w:lvlJc w:val="left"/>
      <w:pPr>
        <w:ind w:left="420" w:hanging="420"/>
      </w:pPr>
      <w:rPr>
        <w:rFonts w:hint="default" w:ascii="Calibri" w:hAnsi="Calibri"/>
        <w:sz w:val="18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7">
    <w:nsid w:val="6B670D96"/>
    <w:multiLevelType w:val="multilevel"/>
    <w:tmpl w:val="6B670D96"/>
    <w:lvl w:ilvl="0" w:tentative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 w:tentative="0">
      <w:start w:val="1"/>
      <w:numFmt w:val="decimal"/>
      <w:pStyle w:val="203"/>
      <w:lvlText w:val="%1.%2"/>
      <w:lvlJc w:val="left"/>
      <w:pPr>
        <w:ind w:left="525" w:hanging="525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>
    <w:nsid w:val="6C0F4850"/>
    <w:multiLevelType w:val="multilevel"/>
    <w:tmpl w:val="6C0F4850"/>
    <w:lvl w:ilvl="0" w:tentative="0">
      <w:start w:val="1"/>
      <w:numFmt w:val="decimal"/>
      <w:pStyle w:val="2"/>
      <w:suff w:val="space"/>
      <w:lvlText w:val="%1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pStyle w:val="4"/>
      <w:suff w:val="space"/>
      <w:lvlText w:val="%1.%2.%3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pStyle w:val="5"/>
      <w:suff w:val="space"/>
      <w:lvlText w:val="%1.%2.%3.%4"/>
      <w:lvlJc w:val="left"/>
      <w:pPr>
        <w:ind w:left="0" w:firstLine="0"/>
      </w:pPr>
      <w:rPr>
        <w:rFonts w:hint="eastAsia"/>
      </w:rPr>
    </w:lvl>
    <w:lvl w:ilvl="4" w:tentative="0">
      <w:start w:val="1"/>
      <w:numFmt w:val="decimal"/>
      <w:pStyle w:val="6"/>
      <w:suff w:val="space"/>
      <w:lvlText w:val="%1.%2.%3.%4.%5"/>
      <w:lvlJc w:val="left"/>
      <w:pPr>
        <w:ind w:left="0" w:firstLine="0"/>
      </w:pPr>
      <w:rPr>
        <w:rFonts w:hint="default" w:ascii="Calibri" w:hAnsi="Calibri" w:eastAsia="宋体"/>
        <w:b/>
        <w:i w:val="0"/>
        <w:sz w:val="21"/>
      </w:rPr>
    </w:lvl>
    <w:lvl w:ilvl="5" w:tentative="0">
      <w:start w:val="1"/>
      <w:numFmt w:val="decimal"/>
      <w:pStyle w:val="7"/>
      <w:suff w:val="space"/>
      <w:lvlText w:val="%1.%5.%4.%3.%2.%6"/>
      <w:lvlJc w:val="left"/>
      <w:pPr>
        <w:ind w:left="0" w:firstLine="0"/>
      </w:pPr>
      <w:rPr>
        <w:rFonts w:hint="default" w:ascii="Calibri" w:hAnsi="Calibri" w:eastAsia="宋体"/>
        <w:b/>
        <w:i w:val="0"/>
        <w:sz w:val="21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9">
    <w:nsid w:val="6E1A3DB7"/>
    <w:multiLevelType w:val="multilevel"/>
    <w:tmpl w:val="6E1A3DB7"/>
    <w:lvl w:ilvl="0" w:tentative="0">
      <w:start w:val="1"/>
      <w:numFmt w:val="bullet"/>
      <w:pStyle w:val="111"/>
      <w:lvlText w:val=""/>
      <w:lvlJc w:val="left"/>
      <w:pPr>
        <w:ind w:left="16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40" w:hanging="420"/>
      </w:pPr>
      <w:rPr>
        <w:rFonts w:hint="default" w:ascii="Wingdings" w:hAnsi="Wingdings"/>
      </w:rPr>
    </w:lvl>
  </w:abstractNum>
  <w:abstractNum w:abstractNumId="20">
    <w:nsid w:val="6E6144C9"/>
    <w:multiLevelType w:val="multilevel"/>
    <w:tmpl w:val="6E6144C9"/>
    <w:lvl w:ilvl="0" w:tentative="0">
      <w:start w:val="1"/>
      <w:numFmt w:val="bullet"/>
      <w:pStyle w:val="193"/>
      <w:lvlText w:val="○"/>
      <w:lvlJc w:val="left"/>
      <w:pPr>
        <w:ind w:left="420" w:hanging="420"/>
      </w:pPr>
      <w:rPr>
        <w:rFonts w:hint="default" w:ascii="Calibri" w:hAnsi="Calibri"/>
        <w:color w:val="000000" w:themeColor="text1"/>
        <w:sz w:val="18"/>
        <w14:textFill>
          <w14:solidFill>
            <w14:schemeClr w14:val="tx1"/>
          </w14:solidFill>
        </w14:textFill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1">
    <w:nsid w:val="72062A7C"/>
    <w:multiLevelType w:val="multilevel"/>
    <w:tmpl w:val="72062A7C"/>
    <w:lvl w:ilvl="0" w:tentative="0">
      <w:start w:val="1"/>
      <w:numFmt w:val="bullet"/>
      <w:pStyle w:val="110"/>
      <w:lvlText w:val="−"/>
      <w:lvlJc w:val="left"/>
      <w:pPr>
        <w:ind w:left="1361" w:hanging="284"/>
      </w:pPr>
      <w:rPr>
        <w:rFonts w:hint="default" w:ascii="Arial" w:hAnsi="Arial"/>
        <w:sz w:val="20"/>
      </w:rPr>
    </w:lvl>
    <w:lvl w:ilvl="1" w:tentative="0">
      <w:start w:val="1"/>
      <w:numFmt w:val="bullet"/>
      <w:lvlText w:val=""/>
      <w:lvlJc w:val="left"/>
      <w:pPr>
        <w:ind w:left="1641" w:hanging="420"/>
      </w:pPr>
      <w:rPr>
        <w:rFonts w:hint="default" w:ascii="Wingdings" w:hAnsi="Wingdings"/>
      </w:rPr>
    </w:lvl>
    <w:lvl w:ilvl="2" w:tentative="0">
      <w:start w:val="1"/>
      <w:numFmt w:val="bullet"/>
      <w:lvlText w:val=""/>
      <w:lvlJc w:val="left"/>
      <w:pPr>
        <w:ind w:left="2061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81" w:hanging="420"/>
      </w:pPr>
      <w:rPr>
        <w:rFonts w:hint="default" w:ascii="Wingdings" w:hAnsi="Wingdings"/>
      </w:rPr>
    </w:lvl>
    <w:lvl w:ilvl="4" w:tentative="0">
      <w:start w:val="1"/>
      <w:numFmt w:val="bullet"/>
      <w:lvlText w:val=""/>
      <w:lvlJc w:val="left"/>
      <w:pPr>
        <w:ind w:left="2901" w:hanging="420"/>
      </w:pPr>
      <w:rPr>
        <w:rFonts w:hint="default" w:ascii="Wingdings" w:hAnsi="Wingdings"/>
      </w:rPr>
    </w:lvl>
    <w:lvl w:ilvl="5" w:tentative="0">
      <w:start w:val="1"/>
      <w:numFmt w:val="bullet"/>
      <w:lvlText w:val=""/>
      <w:lvlJc w:val="left"/>
      <w:pPr>
        <w:ind w:left="3321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41" w:hanging="420"/>
      </w:pPr>
      <w:rPr>
        <w:rFonts w:hint="default" w:ascii="Wingdings" w:hAnsi="Wingdings"/>
      </w:rPr>
    </w:lvl>
    <w:lvl w:ilvl="7" w:tentative="0">
      <w:start w:val="1"/>
      <w:numFmt w:val="bullet"/>
      <w:lvlText w:val=""/>
      <w:lvlJc w:val="left"/>
      <w:pPr>
        <w:ind w:left="4161" w:hanging="420"/>
      </w:pPr>
      <w:rPr>
        <w:rFonts w:hint="default" w:ascii="Wingdings" w:hAnsi="Wingdings"/>
      </w:rPr>
    </w:lvl>
    <w:lvl w:ilvl="8" w:tentative="0">
      <w:start w:val="1"/>
      <w:numFmt w:val="bullet"/>
      <w:lvlText w:val=""/>
      <w:lvlJc w:val="left"/>
      <w:pPr>
        <w:ind w:left="4581" w:hanging="420"/>
      </w:pPr>
      <w:rPr>
        <w:rFonts w:hint="default" w:ascii="Wingdings" w:hAnsi="Wingdings"/>
      </w:rPr>
    </w:lvl>
  </w:abstractNum>
  <w:abstractNum w:abstractNumId="22">
    <w:nsid w:val="73804223"/>
    <w:multiLevelType w:val="multilevel"/>
    <w:tmpl w:val="73804223"/>
    <w:lvl w:ilvl="0" w:tentative="0">
      <w:start w:val="1"/>
      <w:numFmt w:val="bullet"/>
      <w:pStyle w:val="122"/>
      <w:lvlText w:val=""/>
      <w:lvlJc w:val="left"/>
      <w:pPr>
        <w:ind w:left="16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40" w:hanging="420"/>
      </w:pPr>
      <w:rPr>
        <w:rFonts w:hint="default" w:ascii="Wingdings" w:hAnsi="Wingdings"/>
      </w:rPr>
    </w:lvl>
  </w:abstractNum>
  <w:num w:numId="1">
    <w:abstractNumId w:val="18"/>
  </w:num>
  <w:num w:numId="2">
    <w:abstractNumId w:val="0"/>
  </w:num>
  <w:num w:numId="3">
    <w:abstractNumId w:val="1"/>
  </w:num>
  <w:num w:numId="4">
    <w:abstractNumId w:val="11"/>
  </w:num>
  <w:num w:numId="5">
    <w:abstractNumId w:val="3"/>
  </w:num>
  <w:num w:numId="6">
    <w:abstractNumId w:val="8"/>
  </w:num>
  <w:num w:numId="7">
    <w:abstractNumId w:val="13"/>
  </w:num>
  <w:num w:numId="8">
    <w:abstractNumId w:val="10"/>
  </w:num>
  <w:num w:numId="9">
    <w:abstractNumId w:val="2"/>
  </w:num>
  <w:num w:numId="10">
    <w:abstractNumId w:val="12"/>
  </w:num>
  <w:num w:numId="11">
    <w:abstractNumId w:val="21"/>
  </w:num>
  <w:num w:numId="12">
    <w:abstractNumId w:val="19"/>
  </w:num>
  <w:num w:numId="13">
    <w:abstractNumId w:val="15"/>
  </w:num>
  <w:num w:numId="14">
    <w:abstractNumId w:val="4"/>
  </w:num>
  <w:num w:numId="15">
    <w:abstractNumId w:val="22"/>
  </w:num>
  <w:num w:numId="16">
    <w:abstractNumId w:val="6"/>
  </w:num>
  <w:num w:numId="17">
    <w:abstractNumId w:val="14"/>
  </w:num>
  <w:num w:numId="18">
    <w:abstractNumId w:val="7"/>
  </w:num>
  <w:num w:numId="19">
    <w:abstractNumId w:val="16"/>
  </w:num>
  <w:num w:numId="20">
    <w:abstractNumId w:val="5"/>
  </w:num>
  <w:num w:numId="21">
    <w:abstractNumId w:val="9"/>
  </w:num>
  <w:num w:numId="22">
    <w:abstractNumId w:val="20"/>
  </w:num>
  <w:num w:numId="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bordersDoNotSurroundHeader w:val="1"/>
  <w:bordersDoNotSurroundFooter w:val="1"/>
  <w:attachedTemplate r:id="rId1"/>
  <w:documentProtection w:edit="readOnly"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E2ODhmZjYwYzU2MWYxZGQ2NDQ5ODc2M2NkMTliOWUifQ=="/>
  </w:docVars>
  <w:rsids>
    <w:rsidRoot w:val="00B004D0"/>
    <w:rsid w:val="000010BB"/>
    <w:rsid w:val="000014F2"/>
    <w:rsid w:val="00001B85"/>
    <w:rsid w:val="0000232D"/>
    <w:rsid w:val="000025E2"/>
    <w:rsid w:val="0000264C"/>
    <w:rsid w:val="00002ABF"/>
    <w:rsid w:val="0000393B"/>
    <w:rsid w:val="00003A31"/>
    <w:rsid w:val="00003AA4"/>
    <w:rsid w:val="00003FAC"/>
    <w:rsid w:val="00004527"/>
    <w:rsid w:val="00004F32"/>
    <w:rsid w:val="00004FFB"/>
    <w:rsid w:val="000050A7"/>
    <w:rsid w:val="000054E9"/>
    <w:rsid w:val="000058AF"/>
    <w:rsid w:val="000058F4"/>
    <w:rsid w:val="00005D10"/>
    <w:rsid w:val="00005D22"/>
    <w:rsid w:val="000068CF"/>
    <w:rsid w:val="00006915"/>
    <w:rsid w:val="00006AB4"/>
    <w:rsid w:val="00007514"/>
    <w:rsid w:val="0000794B"/>
    <w:rsid w:val="00007F97"/>
    <w:rsid w:val="00010108"/>
    <w:rsid w:val="0001012D"/>
    <w:rsid w:val="000105C6"/>
    <w:rsid w:val="0001071E"/>
    <w:rsid w:val="000118A6"/>
    <w:rsid w:val="00011997"/>
    <w:rsid w:val="00011FB8"/>
    <w:rsid w:val="00012568"/>
    <w:rsid w:val="0001363C"/>
    <w:rsid w:val="00013BC7"/>
    <w:rsid w:val="00013CDF"/>
    <w:rsid w:val="00014117"/>
    <w:rsid w:val="00014348"/>
    <w:rsid w:val="00014DF7"/>
    <w:rsid w:val="00014E77"/>
    <w:rsid w:val="00015737"/>
    <w:rsid w:val="000157F7"/>
    <w:rsid w:val="00017692"/>
    <w:rsid w:val="0001769B"/>
    <w:rsid w:val="00020288"/>
    <w:rsid w:val="000202A9"/>
    <w:rsid w:val="00021094"/>
    <w:rsid w:val="00022608"/>
    <w:rsid w:val="00022910"/>
    <w:rsid w:val="0002302B"/>
    <w:rsid w:val="0002373F"/>
    <w:rsid w:val="00023A4C"/>
    <w:rsid w:val="00025143"/>
    <w:rsid w:val="00025389"/>
    <w:rsid w:val="000256CA"/>
    <w:rsid w:val="000257B4"/>
    <w:rsid w:val="00025BF2"/>
    <w:rsid w:val="000269F8"/>
    <w:rsid w:val="00026A02"/>
    <w:rsid w:val="0002720B"/>
    <w:rsid w:val="0002747F"/>
    <w:rsid w:val="000274EC"/>
    <w:rsid w:val="00030D68"/>
    <w:rsid w:val="00032EB2"/>
    <w:rsid w:val="00033115"/>
    <w:rsid w:val="000332E1"/>
    <w:rsid w:val="00033AB7"/>
    <w:rsid w:val="00034A2E"/>
    <w:rsid w:val="00034ADA"/>
    <w:rsid w:val="00034BDA"/>
    <w:rsid w:val="00035166"/>
    <w:rsid w:val="000355FD"/>
    <w:rsid w:val="00035F50"/>
    <w:rsid w:val="00036A14"/>
    <w:rsid w:val="00036A83"/>
    <w:rsid w:val="00036DDB"/>
    <w:rsid w:val="000379AE"/>
    <w:rsid w:val="000379BC"/>
    <w:rsid w:val="000379D9"/>
    <w:rsid w:val="00040EC7"/>
    <w:rsid w:val="00041219"/>
    <w:rsid w:val="000412AE"/>
    <w:rsid w:val="00041A5C"/>
    <w:rsid w:val="00041CB8"/>
    <w:rsid w:val="00041E4E"/>
    <w:rsid w:val="00041F7D"/>
    <w:rsid w:val="000421C4"/>
    <w:rsid w:val="00042415"/>
    <w:rsid w:val="00042698"/>
    <w:rsid w:val="0004355A"/>
    <w:rsid w:val="0004385C"/>
    <w:rsid w:val="00043C99"/>
    <w:rsid w:val="00043D71"/>
    <w:rsid w:val="0004573D"/>
    <w:rsid w:val="000459A6"/>
    <w:rsid w:val="00045FA4"/>
    <w:rsid w:val="0004612B"/>
    <w:rsid w:val="00046B69"/>
    <w:rsid w:val="00046CC1"/>
    <w:rsid w:val="00047C10"/>
    <w:rsid w:val="00050006"/>
    <w:rsid w:val="0005060F"/>
    <w:rsid w:val="00050A2E"/>
    <w:rsid w:val="00051398"/>
    <w:rsid w:val="00051796"/>
    <w:rsid w:val="0005188A"/>
    <w:rsid w:val="00052377"/>
    <w:rsid w:val="0005243D"/>
    <w:rsid w:val="000524A7"/>
    <w:rsid w:val="00054FA2"/>
    <w:rsid w:val="00055588"/>
    <w:rsid w:val="00055863"/>
    <w:rsid w:val="00055C44"/>
    <w:rsid w:val="00055E1C"/>
    <w:rsid w:val="00056B87"/>
    <w:rsid w:val="00057505"/>
    <w:rsid w:val="0005763B"/>
    <w:rsid w:val="00057678"/>
    <w:rsid w:val="000576B3"/>
    <w:rsid w:val="00057983"/>
    <w:rsid w:val="00060530"/>
    <w:rsid w:val="00060575"/>
    <w:rsid w:val="0006103E"/>
    <w:rsid w:val="00061BB5"/>
    <w:rsid w:val="00062CAB"/>
    <w:rsid w:val="00062DF9"/>
    <w:rsid w:val="000638DC"/>
    <w:rsid w:val="000642C0"/>
    <w:rsid w:val="000645F6"/>
    <w:rsid w:val="000655C2"/>
    <w:rsid w:val="00065E66"/>
    <w:rsid w:val="00065EE0"/>
    <w:rsid w:val="000665EF"/>
    <w:rsid w:val="0006683E"/>
    <w:rsid w:val="00067D6B"/>
    <w:rsid w:val="000708E3"/>
    <w:rsid w:val="000709BA"/>
    <w:rsid w:val="00071054"/>
    <w:rsid w:val="0007106E"/>
    <w:rsid w:val="00071143"/>
    <w:rsid w:val="000718E5"/>
    <w:rsid w:val="00071DF6"/>
    <w:rsid w:val="0007213D"/>
    <w:rsid w:val="00072E7D"/>
    <w:rsid w:val="000738C8"/>
    <w:rsid w:val="00073A5F"/>
    <w:rsid w:val="00073AB5"/>
    <w:rsid w:val="00075BBF"/>
    <w:rsid w:val="00075CB3"/>
    <w:rsid w:val="0007630C"/>
    <w:rsid w:val="0007676B"/>
    <w:rsid w:val="00076D03"/>
    <w:rsid w:val="00077211"/>
    <w:rsid w:val="000772C1"/>
    <w:rsid w:val="00077431"/>
    <w:rsid w:val="00077438"/>
    <w:rsid w:val="00077E18"/>
    <w:rsid w:val="00077F57"/>
    <w:rsid w:val="000801CB"/>
    <w:rsid w:val="00080A3E"/>
    <w:rsid w:val="0008111C"/>
    <w:rsid w:val="00082797"/>
    <w:rsid w:val="000827A9"/>
    <w:rsid w:val="0008300C"/>
    <w:rsid w:val="0008310A"/>
    <w:rsid w:val="00083DE5"/>
    <w:rsid w:val="00083EE3"/>
    <w:rsid w:val="00083F6C"/>
    <w:rsid w:val="00084143"/>
    <w:rsid w:val="000842A2"/>
    <w:rsid w:val="00084D4A"/>
    <w:rsid w:val="00084F8C"/>
    <w:rsid w:val="000864EF"/>
    <w:rsid w:val="00086E5F"/>
    <w:rsid w:val="00086EF9"/>
    <w:rsid w:val="000875F3"/>
    <w:rsid w:val="0008782E"/>
    <w:rsid w:val="00087C9D"/>
    <w:rsid w:val="00090231"/>
    <w:rsid w:val="00090676"/>
    <w:rsid w:val="00090AF9"/>
    <w:rsid w:val="00090D06"/>
    <w:rsid w:val="00090D44"/>
    <w:rsid w:val="00090D87"/>
    <w:rsid w:val="00091B7F"/>
    <w:rsid w:val="00092D8F"/>
    <w:rsid w:val="00093E89"/>
    <w:rsid w:val="00095729"/>
    <w:rsid w:val="000957C9"/>
    <w:rsid w:val="00095E5D"/>
    <w:rsid w:val="00096002"/>
    <w:rsid w:val="00096237"/>
    <w:rsid w:val="0009698E"/>
    <w:rsid w:val="0009775C"/>
    <w:rsid w:val="000978E4"/>
    <w:rsid w:val="000A0109"/>
    <w:rsid w:val="000A0647"/>
    <w:rsid w:val="000A0766"/>
    <w:rsid w:val="000A0B4E"/>
    <w:rsid w:val="000A0FDF"/>
    <w:rsid w:val="000A1D7B"/>
    <w:rsid w:val="000A292D"/>
    <w:rsid w:val="000A2C92"/>
    <w:rsid w:val="000A2E1E"/>
    <w:rsid w:val="000A32BB"/>
    <w:rsid w:val="000A3360"/>
    <w:rsid w:val="000A3BBD"/>
    <w:rsid w:val="000A43A1"/>
    <w:rsid w:val="000A4E1A"/>
    <w:rsid w:val="000A56C5"/>
    <w:rsid w:val="000A615C"/>
    <w:rsid w:val="000A6796"/>
    <w:rsid w:val="000A68B0"/>
    <w:rsid w:val="000A6BBB"/>
    <w:rsid w:val="000A6C83"/>
    <w:rsid w:val="000A7031"/>
    <w:rsid w:val="000A75C0"/>
    <w:rsid w:val="000A7603"/>
    <w:rsid w:val="000B006F"/>
    <w:rsid w:val="000B054A"/>
    <w:rsid w:val="000B065C"/>
    <w:rsid w:val="000B0F83"/>
    <w:rsid w:val="000B194D"/>
    <w:rsid w:val="000B195D"/>
    <w:rsid w:val="000B1F3D"/>
    <w:rsid w:val="000B1FF4"/>
    <w:rsid w:val="000B2085"/>
    <w:rsid w:val="000B2F70"/>
    <w:rsid w:val="000B3026"/>
    <w:rsid w:val="000B360F"/>
    <w:rsid w:val="000B3BF7"/>
    <w:rsid w:val="000B3F16"/>
    <w:rsid w:val="000B431E"/>
    <w:rsid w:val="000B5673"/>
    <w:rsid w:val="000B5777"/>
    <w:rsid w:val="000B5AEA"/>
    <w:rsid w:val="000B5C76"/>
    <w:rsid w:val="000B5EFA"/>
    <w:rsid w:val="000B611B"/>
    <w:rsid w:val="000B6DE8"/>
    <w:rsid w:val="000C0581"/>
    <w:rsid w:val="000C132F"/>
    <w:rsid w:val="000C19BE"/>
    <w:rsid w:val="000C1C4C"/>
    <w:rsid w:val="000C1EA8"/>
    <w:rsid w:val="000C296D"/>
    <w:rsid w:val="000C2A4A"/>
    <w:rsid w:val="000C3610"/>
    <w:rsid w:val="000C3E57"/>
    <w:rsid w:val="000C4AC7"/>
    <w:rsid w:val="000C564E"/>
    <w:rsid w:val="000C5760"/>
    <w:rsid w:val="000C58F0"/>
    <w:rsid w:val="000C5C72"/>
    <w:rsid w:val="000C64E3"/>
    <w:rsid w:val="000C692B"/>
    <w:rsid w:val="000C77E0"/>
    <w:rsid w:val="000D0B58"/>
    <w:rsid w:val="000D1423"/>
    <w:rsid w:val="000D164F"/>
    <w:rsid w:val="000D21FD"/>
    <w:rsid w:val="000D23B2"/>
    <w:rsid w:val="000D36BA"/>
    <w:rsid w:val="000D3721"/>
    <w:rsid w:val="000D37EA"/>
    <w:rsid w:val="000D3BFD"/>
    <w:rsid w:val="000D5333"/>
    <w:rsid w:val="000D551F"/>
    <w:rsid w:val="000D5523"/>
    <w:rsid w:val="000D561B"/>
    <w:rsid w:val="000D5ED6"/>
    <w:rsid w:val="000D61BC"/>
    <w:rsid w:val="000D7FAD"/>
    <w:rsid w:val="000E0522"/>
    <w:rsid w:val="000E19C6"/>
    <w:rsid w:val="000E2B1E"/>
    <w:rsid w:val="000E43A5"/>
    <w:rsid w:val="000E4442"/>
    <w:rsid w:val="000E46B5"/>
    <w:rsid w:val="000E4A66"/>
    <w:rsid w:val="000E4ED9"/>
    <w:rsid w:val="000E5BEC"/>
    <w:rsid w:val="000E620D"/>
    <w:rsid w:val="000E624D"/>
    <w:rsid w:val="000E6BA6"/>
    <w:rsid w:val="000E772E"/>
    <w:rsid w:val="000E7B64"/>
    <w:rsid w:val="000F061F"/>
    <w:rsid w:val="000F16FA"/>
    <w:rsid w:val="000F18AA"/>
    <w:rsid w:val="000F24EB"/>
    <w:rsid w:val="000F2740"/>
    <w:rsid w:val="000F30DF"/>
    <w:rsid w:val="000F3280"/>
    <w:rsid w:val="000F3C64"/>
    <w:rsid w:val="000F4724"/>
    <w:rsid w:val="000F4E7F"/>
    <w:rsid w:val="000F68E9"/>
    <w:rsid w:val="000F6C54"/>
    <w:rsid w:val="000F7A7E"/>
    <w:rsid w:val="000F7C3E"/>
    <w:rsid w:val="00100237"/>
    <w:rsid w:val="00101508"/>
    <w:rsid w:val="001016B4"/>
    <w:rsid w:val="00101E32"/>
    <w:rsid w:val="001028B5"/>
    <w:rsid w:val="00102CDF"/>
    <w:rsid w:val="00102D6D"/>
    <w:rsid w:val="001031C2"/>
    <w:rsid w:val="001036AC"/>
    <w:rsid w:val="00103718"/>
    <w:rsid w:val="00103A13"/>
    <w:rsid w:val="00103A6A"/>
    <w:rsid w:val="00103BC4"/>
    <w:rsid w:val="00104145"/>
    <w:rsid w:val="00104540"/>
    <w:rsid w:val="00105237"/>
    <w:rsid w:val="00105E45"/>
    <w:rsid w:val="001063B0"/>
    <w:rsid w:val="00106C04"/>
    <w:rsid w:val="00106F7A"/>
    <w:rsid w:val="00107730"/>
    <w:rsid w:val="00107FD8"/>
    <w:rsid w:val="001108B4"/>
    <w:rsid w:val="00110AAD"/>
    <w:rsid w:val="00111024"/>
    <w:rsid w:val="00112318"/>
    <w:rsid w:val="001127AB"/>
    <w:rsid w:val="00113014"/>
    <w:rsid w:val="00113D81"/>
    <w:rsid w:val="001140E9"/>
    <w:rsid w:val="00114506"/>
    <w:rsid w:val="001158E4"/>
    <w:rsid w:val="00115963"/>
    <w:rsid w:val="00115D22"/>
    <w:rsid w:val="00116140"/>
    <w:rsid w:val="001168B3"/>
    <w:rsid w:val="00117F69"/>
    <w:rsid w:val="0012014E"/>
    <w:rsid w:val="001206A3"/>
    <w:rsid w:val="0012086A"/>
    <w:rsid w:val="00120C54"/>
    <w:rsid w:val="00120D8B"/>
    <w:rsid w:val="00121764"/>
    <w:rsid w:val="00121D5B"/>
    <w:rsid w:val="00123713"/>
    <w:rsid w:val="00123D9A"/>
    <w:rsid w:val="00124390"/>
    <w:rsid w:val="001254A2"/>
    <w:rsid w:val="001255AD"/>
    <w:rsid w:val="00125CCD"/>
    <w:rsid w:val="0012676A"/>
    <w:rsid w:val="00127369"/>
    <w:rsid w:val="0012741B"/>
    <w:rsid w:val="001300BB"/>
    <w:rsid w:val="00130201"/>
    <w:rsid w:val="00130D11"/>
    <w:rsid w:val="001314FE"/>
    <w:rsid w:val="0013218D"/>
    <w:rsid w:val="00132612"/>
    <w:rsid w:val="00134008"/>
    <w:rsid w:val="0013469E"/>
    <w:rsid w:val="001346B3"/>
    <w:rsid w:val="00134D4A"/>
    <w:rsid w:val="0013517E"/>
    <w:rsid w:val="001357B0"/>
    <w:rsid w:val="00136C70"/>
    <w:rsid w:val="0013712A"/>
    <w:rsid w:val="00137267"/>
    <w:rsid w:val="0013754B"/>
    <w:rsid w:val="00137E0C"/>
    <w:rsid w:val="00140100"/>
    <w:rsid w:val="00140415"/>
    <w:rsid w:val="00140AD4"/>
    <w:rsid w:val="00142F66"/>
    <w:rsid w:val="001430DE"/>
    <w:rsid w:val="001439C7"/>
    <w:rsid w:val="00143B20"/>
    <w:rsid w:val="00143CA2"/>
    <w:rsid w:val="00144E36"/>
    <w:rsid w:val="00144E93"/>
    <w:rsid w:val="00145176"/>
    <w:rsid w:val="001456C5"/>
    <w:rsid w:val="00146182"/>
    <w:rsid w:val="001463E4"/>
    <w:rsid w:val="00146448"/>
    <w:rsid w:val="0014654B"/>
    <w:rsid w:val="0014679D"/>
    <w:rsid w:val="001467D5"/>
    <w:rsid w:val="00147627"/>
    <w:rsid w:val="00150B76"/>
    <w:rsid w:val="00150D94"/>
    <w:rsid w:val="0015245A"/>
    <w:rsid w:val="00152CD4"/>
    <w:rsid w:val="0015466E"/>
    <w:rsid w:val="001547DD"/>
    <w:rsid w:val="0015543F"/>
    <w:rsid w:val="0015582C"/>
    <w:rsid w:val="00156044"/>
    <w:rsid w:val="001564F6"/>
    <w:rsid w:val="0015666F"/>
    <w:rsid w:val="00156CAE"/>
    <w:rsid w:val="0015733E"/>
    <w:rsid w:val="00157546"/>
    <w:rsid w:val="00157969"/>
    <w:rsid w:val="00157989"/>
    <w:rsid w:val="00157F39"/>
    <w:rsid w:val="00160162"/>
    <w:rsid w:val="001609BB"/>
    <w:rsid w:val="00160FEA"/>
    <w:rsid w:val="00162168"/>
    <w:rsid w:val="00162D06"/>
    <w:rsid w:val="00162DBC"/>
    <w:rsid w:val="0016383D"/>
    <w:rsid w:val="00163DF2"/>
    <w:rsid w:val="00164BEC"/>
    <w:rsid w:val="00165D2A"/>
    <w:rsid w:val="001664F7"/>
    <w:rsid w:val="0016717F"/>
    <w:rsid w:val="001677E9"/>
    <w:rsid w:val="00167825"/>
    <w:rsid w:val="001678A9"/>
    <w:rsid w:val="0016795C"/>
    <w:rsid w:val="00170321"/>
    <w:rsid w:val="00170494"/>
    <w:rsid w:val="00170EA4"/>
    <w:rsid w:val="00171070"/>
    <w:rsid w:val="00171657"/>
    <w:rsid w:val="00171E28"/>
    <w:rsid w:val="001730BC"/>
    <w:rsid w:val="001733DD"/>
    <w:rsid w:val="00174156"/>
    <w:rsid w:val="00175295"/>
    <w:rsid w:val="001758BF"/>
    <w:rsid w:val="00175CC3"/>
    <w:rsid w:val="0017691B"/>
    <w:rsid w:val="00176A56"/>
    <w:rsid w:val="001778D3"/>
    <w:rsid w:val="0018079D"/>
    <w:rsid w:val="00181714"/>
    <w:rsid w:val="00181CA7"/>
    <w:rsid w:val="00181D8E"/>
    <w:rsid w:val="001827A2"/>
    <w:rsid w:val="00182D59"/>
    <w:rsid w:val="00182D76"/>
    <w:rsid w:val="00182F2B"/>
    <w:rsid w:val="001840A5"/>
    <w:rsid w:val="00184505"/>
    <w:rsid w:val="00185632"/>
    <w:rsid w:val="00185937"/>
    <w:rsid w:val="00185CEF"/>
    <w:rsid w:val="001860E8"/>
    <w:rsid w:val="00186306"/>
    <w:rsid w:val="0018649C"/>
    <w:rsid w:val="0018689D"/>
    <w:rsid w:val="00187445"/>
    <w:rsid w:val="00187550"/>
    <w:rsid w:val="001876B6"/>
    <w:rsid w:val="00187D48"/>
    <w:rsid w:val="001914EA"/>
    <w:rsid w:val="00191651"/>
    <w:rsid w:val="00191863"/>
    <w:rsid w:val="00192B47"/>
    <w:rsid w:val="00192DA6"/>
    <w:rsid w:val="00193421"/>
    <w:rsid w:val="001936AF"/>
    <w:rsid w:val="00193C75"/>
    <w:rsid w:val="0019511C"/>
    <w:rsid w:val="001952C4"/>
    <w:rsid w:val="00196AAB"/>
    <w:rsid w:val="00196DA7"/>
    <w:rsid w:val="00197501"/>
    <w:rsid w:val="0019752C"/>
    <w:rsid w:val="00197990"/>
    <w:rsid w:val="00197DA9"/>
    <w:rsid w:val="001A0993"/>
    <w:rsid w:val="001A0DBD"/>
    <w:rsid w:val="001A10EB"/>
    <w:rsid w:val="001A12AD"/>
    <w:rsid w:val="001A131B"/>
    <w:rsid w:val="001A1B93"/>
    <w:rsid w:val="001A2889"/>
    <w:rsid w:val="001A3107"/>
    <w:rsid w:val="001A40C0"/>
    <w:rsid w:val="001A4553"/>
    <w:rsid w:val="001A4DB2"/>
    <w:rsid w:val="001A501E"/>
    <w:rsid w:val="001A52D6"/>
    <w:rsid w:val="001A5568"/>
    <w:rsid w:val="001A5F16"/>
    <w:rsid w:val="001A6589"/>
    <w:rsid w:val="001A70C0"/>
    <w:rsid w:val="001A7728"/>
    <w:rsid w:val="001A7C18"/>
    <w:rsid w:val="001B06BD"/>
    <w:rsid w:val="001B0FF9"/>
    <w:rsid w:val="001B196E"/>
    <w:rsid w:val="001B304F"/>
    <w:rsid w:val="001B30B1"/>
    <w:rsid w:val="001B3812"/>
    <w:rsid w:val="001B404F"/>
    <w:rsid w:val="001B559E"/>
    <w:rsid w:val="001B57DB"/>
    <w:rsid w:val="001B6367"/>
    <w:rsid w:val="001B6397"/>
    <w:rsid w:val="001B6E5E"/>
    <w:rsid w:val="001B6EDC"/>
    <w:rsid w:val="001B728F"/>
    <w:rsid w:val="001B7329"/>
    <w:rsid w:val="001B7636"/>
    <w:rsid w:val="001B7C98"/>
    <w:rsid w:val="001C1924"/>
    <w:rsid w:val="001C240F"/>
    <w:rsid w:val="001C27B8"/>
    <w:rsid w:val="001C2B4D"/>
    <w:rsid w:val="001C426E"/>
    <w:rsid w:val="001C4BC6"/>
    <w:rsid w:val="001C4E12"/>
    <w:rsid w:val="001C5169"/>
    <w:rsid w:val="001C565A"/>
    <w:rsid w:val="001C56F7"/>
    <w:rsid w:val="001C600E"/>
    <w:rsid w:val="001C6036"/>
    <w:rsid w:val="001C68BD"/>
    <w:rsid w:val="001C690E"/>
    <w:rsid w:val="001C6DAE"/>
    <w:rsid w:val="001C725F"/>
    <w:rsid w:val="001C734B"/>
    <w:rsid w:val="001C7ED6"/>
    <w:rsid w:val="001D0099"/>
    <w:rsid w:val="001D1089"/>
    <w:rsid w:val="001D1C18"/>
    <w:rsid w:val="001D1E0B"/>
    <w:rsid w:val="001D1E68"/>
    <w:rsid w:val="001D21A6"/>
    <w:rsid w:val="001D27FD"/>
    <w:rsid w:val="001D34EC"/>
    <w:rsid w:val="001D358C"/>
    <w:rsid w:val="001D387D"/>
    <w:rsid w:val="001D3D42"/>
    <w:rsid w:val="001D3E71"/>
    <w:rsid w:val="001D56FF"/>
    <w:rsid w:val="001D615E"/>
    <w:rsid w:val="001D6FD1"/>
    <w:rsid w:val="001E0221"/>
    <w:rsid w:val="001E0296"/>
    <w:rsid w:val="001E0432"/>
    <w:rsid w:val="001E247B"/>
    <w:rsid w:val="001E24DB"/>
    <w:rsid w:val="001E2593"/>
    <w:rsid w:val="001E2C23"/>
    <w:rsid w:val="001E3841"/>
    <w:rsid w:val="001E38F3"/>
    <w:rsid w:val="001E56A0"/>
    <w:rsid w:val="001E6306"/>
    <w:rsid w:val="001E650C"/>
    <w:rsid w:val="001E68DB"/>
    <w:rsid w:val="001E7A4F"/>
    <w:rsid w:val="001E7F36"/>
    <w:rsid w:val="001F00C0"/>
    <w:rsid w:val="001F0FED"/>
    <w:rsid w:val="001F1A7D"/>
    <w:rsid w:val="001F2122"/>
    <w:rsid w:val="001F329F"/>
    <w:rsid w:val="001F3623"/>
    <w:rsid w:val="001F3669"/>
    <w:rsid w:val="001F43DB"/>
    <w:rsid w:val="001F4557"/>
    <w:rsid w:val="001F4656"/>
    <w:rsid w:val="001F4C1B"/>
    <w:rsid w:val="001F4CB2"/>
    <w:rsid w:val="001F54B6"/>
    <w:rsid w:val="001F57D0"/>
    <w:rsid w:val="001F5E5F"/>
    <w:rsid w:val="001F6C56"/>
    <w:rsid w:val="001F747A"/>
    <w:rsid w:val="00200779"/>
    <w:rsid w:val="00201BEE"/>
    <w:rsid w:val="002029A4"/>
    <w:rsid w:val="00203771"/>
    <w:rsid w:val="002038A3"/>
    <w:rsid w:val="00205700"/>
    <w:rsid w:val="00205FB8"/>
    <w:rsid w:val="00206E21"/>
    <w:rsid w:val="002072BE"/>
    <w:rsid w:val="00207860"/>
    <w:rsid w:val="002105B5"/>
    <w:rsid w:val="002107FE"/>
    <w:rsid w:val="00210865"/>
    <w:rsid w:val="00210B87"/>
    <w:rsid w:val="00210E8B"/>
    <w:rsid w:val="00210ED9"/>
    <w:rsid w:val="00211727"/>
    <w:rsid w:val="002119A3"/>
    <w:rsid w:val="002125BE"/>
    <w:rsid w:val="002127C9"/>
    <w:rsid w:val="00212D75"/>
    <w:rsid w:val="00212EC5"/>
    <w:rsid w:val="002130A3"/>
    <w:rsid w:val="00213962"/>
    <w:rsid w:val="00213D19"/>
    <w:rsid w:val="00213D8E"/>
    <w:rsid w:val="0021441D"/>
    <w:rsid w:val="00214483"/>
    <w:rsid w:val="0021509E"/>
    <w:rsid w:val="002162D4"/>
    <w:rsid w:val="0021676B"/>
    <w:rsid w:val="00216868"/>
    <w:rsid w:val="00216C16"/>
    <w:rsid w:val="00217570"/>
    <w:rsid w:val="002178B2"/>
    <w:rsid w:val="0021798E"/>
    <w:rsid w:val="002179A8"/>
    <w:rsid w:val="002179F0"/>
    <w:rsid w:val="00220764"/>
    <w:rsid w:val="002212F9"/>
    <w:rsid w:val="00221386"/>
    <w:rsid w:val="002213E6"/>
    <w:rsid w:val="00221539"/>
    <w:rsid w:val="0022212C"/>
    <w:rsid w:val="002226FE"/>
    <w:rsid w:val="00222F4B"/>
    <w:rsid w:val="00222FF1"/>
    <w:rsid w:val="002231FA"/>
    <w:rsid w:val="002234F5"/>
    <w:rsid w:val="00223A72"/>
    <w:rsid w:val="00224CCF"/>
    <w:rsid w:val="002255FF"/>
    <w:rsid w:val="0022661C"/>
    <w:rsid w:val="00226A7B"/>
    <w:rsid w:val="00226D8B"/>
    <w:rsid w:val="002279A5"/>
    <w:rsid w:val="00227FA5"/>
    <w:rsid w:val="00230A0E"/>
    <w:rsid w:val="00230BDA"/>
    <w:rsid w:val="00231809"/>
    <w:rsid w:val="00233320"/>
    <w:rsid w:val="002337DE"/>
    <w:rsid w:val="002338E3"/>
    <w:rsid w:val="00234716"/>
    <w:rsid w:val="00234966"/>
    <w:rsid w:val="00234990"/>
    <w:rsid w:val="00234ACE"/>
    <w:rsid w:val="0023514B"/>
    <w:rsid w:val="002357C4"/>
    <w:rsid w:val="00235D0A"/>
    <w:rsid w:val="00236965"/>
    <w:rsid w:val="00237990"/>
    <w:rsid w:val="0023799C"/>
    <w:rsid w:val="00240AC5"/>
    <w:rsid w:val="00240D86"/>
    <w:rsid w:val="0024106C"/>
    <w:rsid w:val="002414D4"/>
    <w:rsid w:val="00241975"/>
    <w:rsid w:val="00242037"/>
    <w:rsid w:val="00242778"/>
    <w:rsid w:val="00244CA6"/>
    <w:rsid w:val="002454BB"/>
    <w:rsid w:val="00245606"/>
    <w:rsid w:val="0024590B"/>
    <w:rsid w:val="00245B7E"/>
    <w:rsid w:val="00245CB1"/>
    <w:rsid w:val="00246CB1"/>
    <w:rsid w:val="00246CDB"/>
    <w:rsid w:val="00247387"/>
    <w:rsid w:val="002473E2"/>
    <w:rsid w:val="00247431"/>
    <w:rsid w:val="00247D54"/>
    <w:rsid w:val="0025003A"/>
    <w:rsid w:val="002501DE"/>
    <w:rsid w:val="00250B0A"/>
    <w:rsid w:val="002515F9"/>
    <w:rsid w:val="002521EB"/>
    <w:rsid w:val="002524C0"/>
    <w:rsid w:val="00252C92"/>
    <w:rsid w:val="00253475"/>
    <w:rsid w:val="0025393F"/>
    <w:rsid w:val="00254345"/>
    <w:rsid w:val="00254F98"/>
    <w:rsid w:val="002557D3"/>
    <w:rsid w:val="00256CBC"/>
    <w:rsid w:val="00257063"/>
    <w:rsid w:val="0025756C"/>
    <w:rsid w:val="00257F24"/>
    <w:rsid w:val="00260B36"/>
    <w:rsid w:val="00261251"/>
    <w:rsid w:val="00261480"/>
    <w:rsid w:val="00261AE3"/>
    <w:rsid w:val="00262781"/>
    <w:rsid w:val="00262DB4"/>
    <w:rsid w:val="00263251"/>
    <w:rsid w:val="00263FB2"/>
    <w:rsid w:val="002644C6"/>
    <w:rsid w:val="0026480D"/>
    <w:rsid w:val="002648BC"/>
    <w:rsid w:val="00265F30"/>
    <w:rsid w:val="00266091"/>
    <w:rsid w:val="0026653A"/>
    <w:rsid w:val="0026674A"/>
    <w:rsid w:val="00267396"/>
    <w:rsid w:val="002677B3"/>
    <w:rsid w:val="00267953"/>
    <w:rsid w:val="002708BA"/>
    <w:rsid w:val="00270C35"/>
    <w:rsid w:val="00272070"/>
    <w:rsid w:val="00272734"/>
    <w:rsid w:val="0027275E"/>
    <w:rsid w:val="00272BFC"/>
    <w:rsid w:val="0027310D"/>
    <w:rsid w:val="00273ADF"/>
    <w:rsid w:val="00274D86"/>
    <w:rsid w:val="00274F42"/>
    <w:rsid w:val="00275DE5"/>
    <w:rsid w:val="00275F3D"/>
    <w:rsid w:val="00275FE2"/>
    <w:rsid w:val="0027608F"/>
    <w:rsid w:val="0027613E"/>
    <w:rsid w:val="0027614F"/>
    <w:rsid w:val="0027713B"/>
    <w:rsid w:val="00277674"/>
    <w:rsid w:val="00277F42"/>
    <w:rsid w:val="00280CB5"/>
    <w:rsid w:val="00280E22"/>
    <w:rsid w:val="00280F8A"/>
    <w:rsid w:val="00281998"/>
    <w:rsid w:val="00282391"/>
    <w:rsid w:val="0028270C"/>
    <w:rsid w:val="00282872"/>
    <w:rsid w:val="00283B80"/>
    <w:rsid w:val="00283FB7"/>
    <w:rsid w:val="002854F5"/>
    <w:rsid w:val="00285A6A"/>
    <w:rsid w:val="002860C5"/>
    <w:rsid w:val="0028632D"/>
    <w:rsid w:val="00286711"/>
    <w:rsid w:val="00286820"/>
    <w:rsid w:val="00287DD5"/>
    <w:rsid w:val="00291315"/>
    <w:rsid w:val="002914D4"/>
    <w:rsid w:val="0029159A"/>
    <w:rsid w:val="0029229C"/>
    <w:rsid w:val="002929B5"/>
    <w:rsid w:val="002936D5"/>
    <w:rsid w:val="00294452"/>
    <w:rsid w:val="002946A1"/>
    <w:rsid w:val="00294D9F"/>
    <w:rsid w:val="00295539"/>
    <w:rsid w:val="0029614F"/>
    <w:rsid w:val="002962BF"/>
    <w:rsid w:val="00296709"/>
    <w:rsid w:val="0029773F"/>
    <w:rsid w:val="00297A15"/>
    <w:rsid w:val="00297C09"/>
    <w:rsid w:val="00297F11"/>
    <w:rsid w:val="002A0790"/>
    <w:rsid w:val="002A1299"/>
    <w:rsid w:val="002A1623"/>
    <w:rsid w:val="002A1A5D"/>
    <w:rsid w:val="002A1F97"/>
    <w:rsid w:val="002A2B4A"/>
    <w:rsid w:val="002A30E9"/>
    <w:rsid w:val="002A31D2"/>
    <w:rsid w:val="002A3983"/>
    <w:rsid w:val="002A46B3"/>
    <w:rsid w:val="002A47EF"/>
    <w:rsid w:val="002A4EE6"/>
    <w:rsid w:val="002A5061"/>
    <w:rsid w:val="002A55B1"/>
    <w:rsid w:val="002A59D1"/>
    <w:rsid w:val="002A604C"/>
    <w:rsid w:val="002A61DB"/>
    <w:rsid w:val="002A6BB5"/>
    <w:rsid w:val="002A71AC"/>
    <w:rsid w:val="002A7257"/>
    <w:rsid w:val="002A79A3"/>
    <w:rsid w:val="002A7ED8"/>
    <w:rsid w:val="002A7FBD"/>
    <w:rsid w:val="002B0FF1"/>
    <w:rsid w:val="002B184C"/>
    <w:rsid w:val="002B1982"/>
    <w:rsid w:val="002B1D30"/>
    <w:rsid w:val="002B275A"/>
    <w:rsid w:val="002B2DEC"/>
    <w:rsid w:val="002B2E03"/>
    <w:rsid w:val="002B2F63"/>
    <w:rsid w:val="002B3421"/>
    <w:rsid w:val="002B3861"/>
    <w:rsid w:val="002B4118"/>
    <w:rsid w:val="002B44A4"/>
    <w:rsid w:val="002B4817"/>
    <w:rsid w:val="002B4D56"/>
    <w:rsid w:val="002B4D65"/>
    <w:rsid w:val="002B50F5"/>
    <w:rsid w:val="002B532E"/>
    <w:rsid w:val="002B5CDF"/>
    <w:rsid w:val="002B737A"/>
    <w:rsid w:val="002C0545"/>
    <w:rsid w:val="002C081E"/>
    <w:rsid w:val="002C187A"/>
    <w:rsid w:val="002C2838"/>
    <w:rsid w:val="002C2AF1"/>
    <w:rsid w:val="002C425E"/>
    <w:rsid w:val="002C4CE8"/>
    <w:rsid w:val="002C4D4A"/>
    <w:rsid w:val="002C602D"/>
    <w:rsid w:val="002C6C73"/>
    <w:rsid w:val="002D07B2"/>
    <w:rsid w:val="002D11AC"/>
    <w:rsid w:val="002D1CBD"/>
    <w:rsid w:val="002D1FCA"/>
    <w:rsid w:val="002D2C85"/>
    <w:rsid w:val="002D2E14"/>
    <w:rsid w:val="002D334E"/>
    <w:rsid w:val="002D3657"/>
    <w:rsid w:val="002D3768"/>
    <w:rsid w:val="002D38D8"/>
    <w:rsid w:val="002D3C51"/>
    <w:rsid w:val="002D4AB4"/>
    <w:rsid w:val="002D5349"/>
    <w:rsid w:val="002D54B6"/>
    <w:rsid w:val="002D5A9C"/>
    <w:rsid w:val="002D5BB3"/>
    <w:rsid w:val="002D5C82"/>
    <w:rsid w:val="002D63BA"/>
    <w:rsid w:val="002D6ADD"/>
    <w:rsid w:val="002D6F7A"/>
    <w:rsid w:val="002D7006"/>
    <w:rsid w:val="002D7287"/>
    <w:rsid w:val="002D76FB"/>
    <w:rsid w:val="002E0540"/>
    <w:rsid w:val="002E0650"/>
    <w:rsid w:val="002E072D"/>
    <w:rsid w:val="002E1289"/>
    <w:rsid w:val="002E15C8"/>
    <w:rsid w:val="002E1DEE"/>
    <w:rsid w:val="002E2648"/>
    <w:rsid w:val="002E2900"/>
    <w:rsid w:val="002E29F6"/>
    <w:rsid w:val="002E2FF4"/>
    <w:rsid w:val="002E30C5"/>
    <w:rsid w:val="002E3185"/>
    <w:rsid w:val="002E488A"/>
    <w:rsid w:val="002E4B0D"/>
    <w:rsid w:val="002E55EE"/>
    <w:rsid w:val="002E5990"/>
    <w:rsid w:val="002E62B2"/>
    <w:rsid w:val="002E65F6"/>
    <w:rsid w:val="002E6A68"/>
    <w:rsid w:val="002E6E9B"/>
    <w:rsid w:val="002E71D2"/>
    <w:rsid w:val="002F02BC"/>
    <w:rsid w:val="002F0739"/>
    <w:rsid w:val="002F0CD3"/>
    <w:rsid w:val="002F0E0D"/>
    <w:rsid w:val="002F1078"/>
    <w:rsid w:val="002F123E"/>
    <w:rsid w:val="002F153A"/>
    <w:rsid w:val="002F1AF7"/>
    <w:rsid w:val="002F3816"/>
    <w:rsid w:val="002F3F74"/>
    <w:rsid w:val="002F431A"/>
    <w:rsid w:val="002F4480"/>
    <w:rsid w:val="002F48BB"/>
    <w:rsid w:val="002F4C04"/>
    <w:rsid w:val="002F4CEE"/>
    <w:rsid w:val="002F4ED7"/>
    <w:rsid w:val="002F56E3"/>
    <w:rsid w:val="002F69F7"/>
    <w:rsid w:val="002F6A9B"/>
    <w:rsid w:val="002F7F3A"/>
    <w:rsid w:val="00302024"/>
    <w:rsid w:val="003023BA"/>
    <w:rsid w:val="0030317E"/>
    <w:rsid w:val="00303C87"/>
    <w:rsid w:val="00304E0F"/>
    <w:rsid w:val="00305B77"/>
    <w:rsid w:val="0030653B"/>
    <w:rsid w:val="00306F39"/>
    <w:rsid w:val="0030761D"/>
    <w:rsid w:val="00307F64"/>
    <w:rsid w:val="00310124"/>
    <w:rsid w:val="003101F0"/>
    <w:rsid w:val="00310F3B"/>
    <w:rsid w:val="00311514"/>
    <w:rsid w:val="003116FF"/>
    <w:rsid w:val="00311B74"/>
    <w:rsid w:val="00311C38"/>
    <w:rsid w:val="003122B4"/>
    <w:rsid w:val="0031276C"/>
    <w:rsid w:val="0031302F"/>
    <w:rsid w:val="003132B3"/>
    <w:rsid w:val="003144F7"/>
    <w:rsid w:val="0031496B"/>
    <w:rsid w:val="003150DE"/>
    <w:rsid w:val="003152D9"/>
    <w:rsid w:val="0031598E"/>
    <w:rsid w:val="003159BE"/>
    <w:rsid w:val="00315A28"/>
    <w:rsid w:val="0031676B"/>
    <w:rsid w:val="00317505"/>
    <w:rsid w:val="003175D0"/>
    <w:rsid w:val="00320984"/>
    <w:rsid w:val="00320D4F"/>
    <w:rsid w:val="00320ECC"/>
    <w:rsid w:val="00320FD0"/>
    <w:rsid w:val="00321369"/>
    <w:rsid w:val="003215E2"/>
    <w:rsid w:val="003231BD"/>
    <w:rsid w:val="00323A7B"/>
    <w:rsid w:val="00324264"/>
    <w:rsid w:val="003242E0"/>
    <w:rsid w:val="003258B1"/>
    <w:rsid w:val="00325D93"/>
    <w:rsid w:val="0032618F"/>
    <w:rsid w:val="00326515"/>
    <w:rsid w:val="00326B89"/>
    <w:rsid w:val="00327796"/>
    <w:rsid w:val="00330680"/>
    <w:rsid w:val="00330D59"/>
    <w:rsid w:val="003313F8"/>
    <w:rsid w:val="00331796"/>
    <w:rsid w:val="00331C4B"/>
    <w:rsid w:val="003329AF"/>
    <w:rsid w:val="00332EC2"/>
    <w:rsid w:val="003332C0"/>
    <w:rsid w:val="00333344"/>
    <w:rsid w:val="003335A7"/>
    <w:rsid w:val="00333DC0"/>
    <w:rsid w:val="00334166"/>
    <w:rsid w:val="003347E5"/>
    <w:rsid w:val="00334900"/>
    <w:rsid w:val="00334A04"/>
    <w:rsid w:val="00335082"/>
    <w:rsid w:val="003355F4"/>
    <w:rsid w:val="00335BB3"/>
    <w:rsid w:val="003362D5"/>
    <w:rsid w:val="00336D00"/>
    <w:rsid w:val="00336DDE"/>
    <w:rsid w:val="0033725A"/>
    <w:rsid w:val="00337381"/>
    <w:rsid w:val="00337EFC"/>
    <w:rsid w:val="00337FF5"/>
    <w:rsid w:val="0034084F"/>
    <w:rsid w:val="00340FBC"/>
    <w:rsid w:val="00341667"/>
    <w:rsid w:val="00341756"/>
    <w:rsid w:val="00342511"/>
    <w:rsid w:val="0034256B"/>
    <w:rsid w:val="00342BAB"/>
    <w:rsid w:val="00342EF0"/>
    <w:rsid w:val="0034341D"/>
    <w:rsid w:val="0034410E"/>
    <w:rsid w:val="003441B2"/>
    <w:rsid w:val="00344E33"/>
    <w:rsid w:val="00345B6B"/>
    <w:rsid w:val="00345EAD"/>
    <w:rsid w:val="00346284"/>
    <w:rsid w:val="00346765"/>
    <w:rsid w:val="00347C3A"/>
    <w:rsid w:val="00350138"/>
    <w:rsid w:val="003501D3"/>
    <w:rsid w:val="00351E1A"/>
    <w:rsid w:val="003522C1"/>
    <w:rsid w:val="003528EB"/>
    <w:rsid w:val="00352912"/>
    <w:rsid w:val="00352B22"/>
    <w:rsid w:val="00352DBA"/>
    <w:rsid w:val="00352E2C"/>
    <w:rsid w:val="00353375"/>
    <w:rsid w:val="00354288"/>
    <w:rsid w:val="0035514D"/>
    <w:rsid w:val="0035517B"/>
    <w:rsid w:val="00355574"/>
    <w:rsid w:val="00355E2C"/>
    <w:rsid w:val="00356592"/>
    <w:rsid w:val="003572BE"/>
    <w:rsid w:val="003579E1"/>
    <w:rsid w:val="00361056"/>
    <w:rsid w:val="00361994"/>
    <w:rsid w:val="00362622"/>
    <w:rsid w:val="003633A5"/>
    <w:rsid w:val="00363B29"/>
    <w:rsid w:val="0036471D"/>
    <w:rsid w:val="00367371"/>
    <w:rsid w:val="00367578"/>
    <w:rsid w:val="00367647"/>
    <w:rsid w:val="00370578"/>
    <w:rsid w:val="00371495"/>
    <w:rsid w:val="003723ED"/>
    <w:rsid w:val="00372416"/>
    <w:rsid w:val="00372572"/>
    <w:rsid w:val="0037354C"/>
    <w:rsid w:val="003736EE"/>
    <w:rsid w:val="00373963"/>
    <w:rsid w:val="00373C4E"/>
    <w:rsid w:val="0037477E"/>
    <w:rsid w:val="00374A96"/>
    <w:rsid w:val="0037521B"/>
    <w:rsid w:val="003754A1"/>
    <w:rsid w:val="00376444"/>
    <w:rsid w:val="003764BB"/>
    <w:rsid w:val="003767B3"/>
    <w:rsid w:val="00376D6E"/>
    <w:rsid w:val="00376E8F"/>
    <w:rsid w:val="003770E0"/>
    <w:rsid w:val="00377374"/>
    <w:rsid w:val="003775E9"/>
    <w:rsid w:val="00377A5E"/>
    <w:rsid w:val="003807A3"/>
    <w:rsid w:val="00380837"/>
    <w:rsid w:val="0038148A"/>
    <w:rsid w:val="00382276"/>
    <w:rsid w:val="003829F1"/>
    <w:rsid w:val="00382FB7"/>
    <w:rsid w:val="00382FBC"/>
    <w:rsid w:val="00383A77"/>
    <w:rsid w:val="00384598"/>
    <w:rsid w:val="00384693"/>
    <w:rsid w:val="0038563C"/>
    <w:rsid w:val="00386142"/>
    <w:rsid w:val="0038624E"/>
    <w:rsid w:val="003864EC"/>
    <w:rsid w:val="003865C6"/>
    <w:rsid w:val="00387791"/>
    <w:rsid w:val="00387DD8"/>
    <w:rsid w:val="00387F5A"/>
    <w:rsid w:val="00391818"/>
    <w:rsid w:val="003919E2"/>
    <w:rsid w:val="00391F25"/>
    <w:rsid w:val="00392395"/>
    <w:rsid w:val="00392717"/>
    <w:rsid w:val="00392A30"/>
    <w:rsid w:val="00392A5F"/>
    <w:rsid w:val="00392BA2"/>
    <w:rsid w:val="003931BC"/>
    <w:rsid w:val="003934EE"/>
    <w:rsid w:val="00393B5C"/>
    <w:rsid w:val="00394475"/>
    <w:rsid w:val="003950DE"/>
    <w:rsid w:val="0039539D"/>
    <w:rsid w:val="00395EDB"/>
    <w:rsid w:val="00396130"/>
    <w:rsid w:val="00396558"/>
    <w:rsid w:val="00396781"/>
    <w:rsid w:val="003968A5"/>
    <w:rsid w:val="00396A01"/>
    <w:rsid w:val="00397316"/>
    <w:rsid w:val="00397EBA"/>
    <w:rsid w:val="003A05F4"/>
    <w:rsid w:val="003A1356"/>
    <w:rsid w:val="003A1A2D"/>
    <w:rsid w:val="003A1E66"/>
    <w:rsid w:val="003A25AE"/>
    <w:rsid w:val="003A2631"/>
    <w:rsid w:val="003A2D29"/>
    <w:rsid w:val="003A320B"/>
    <w:rsid w:val="003A4123"/>
    <w:rsid w:val="003A4852"/>
    <w:rsid w:val="003A4AE4"/>
    <w:rsid w:val="003A4E0D"/>
    <w:rsid w:val="003A5270"/>
    <w:rsid w:val="003A5665"/>
    <w:rsid w:val="003A5BE5"/>
    <w:rsid w:val="003A5D56"/>
    <w:rsid w:val="003A642E"/>
    <w:rsid w:val="003A6D21"/>
    <w:rsid w:val="003A7871"/>
    <w:rsid w:val="003B04B3"/>
    <w:rsid w:val="003B0B8C"/>
    <w:rsid w:val="003B0C13"/>
    <w:rsid w:val="003B13C1"/>
    <w:rsid w:val="003B13D5"/>
    <w:rsid w:val="003B15C6"/>
    <w:rsid w:val="003B1B1E"/>
    <w:rsid w:val="003B1E44"/>
    <w:rsid w:val="003B2164"/>
    <w:rsid w:val="003B21C5"/>
    <w:rsid w:val="003B28AD"/>
    <w:rsid w:val="003B2BAD"/>
    <w:rsid w:val="003B337D"/>
    <w:rsid w:val="003B370B"/>
    <w:rsid w:val="003B3710"/>
    <w:rsid w:val="003B40F1"/>
    <w:rsid w:val="003B4B04"/>
    <w:rsid w:val="003B5746"/>
    <w:rsid w:val="003B5D01"/>
    <w:rsid w:val="003B65D3"/>
    <w:rsid w:val="003C0653"/>
    <w:rsid w:val="003C1061"/>
    <w:rsid w:val="003C1093"/>
    <w:rsid w:val="003C13F1"/>
    <w:rsid w:val="003C1661"/>
    <w:rsid w:val="003C1737"/>
    <w:rsid w:val="003C2AC5"/>
    <w:rsid w:val="003C30BB"/>
    <w:rsid w:val="003C327C"/>
    <w:rsid w:val="003C355D"/>
    <w:rsid w:val="003C3621"/>
    <w:rsid w:val="003C388C"/>
    <w:rsid w:val="003C486F"/>
    <w:rsid w:val="003C4A45"/>
    <w:rsid w:val="003C5410"/>
    <w:rsid w:val="003C55AC"/>
    <w:rsid w:val="003C5829"/>
    <w:rsid w:val="003C6F06"/>
    <w:rsid w:val="003C74D3"/>
    <w:rsid w:val="003D12E4"/>
    <w:rsid w:val="003D381E"/>
    <w:rsid w:val="003D490D"/>
    <w:rsid w:val="003D5114"/>
    <w:rsid w:val="003D5275"/>
    <w:rsid w:val="003D59D7"/>
    <w:rsid w:val="003D5EAE"/>
    <w:rsid w:val="003D5F09"/>
    <w:rsid w:val="003D5F20"/>
    <w:rsid w:val="003D7FB8"/>
    <w:rsid w:val="003E06AF"/>
    <w:rsid w:val="003E0DC9"/>
    <w:rsid w:val="003E0DE5"/>
    <w:rsid w:val="003E1F71"/>
    <w:rsid w:val="003E20F0"/>
    <w:rsid w:val="003E3F4C"/>
    <w:rsid w:val="003E4CA7"/>
    <w:rsid w:val="003E5149"/>
    <w:rsid w:val="003E5DAF"/>
    <w:rsid w:val="003E635D"/>
    <w:rsid w:val="003E677B"/>
    <w:rsid w:val="003E76E2"/>
    <w:rsid w:val="003E7CD0"/>
    <w:rsid w:val="003E7D6B"/>
    <w:rsid w:val="003F039E"/>
    <w:rsid w:val="003F0A35"/>
    <w:rsid w:val="003F1432"/>
    <w:rsid w:val="003F1E71"/>
    <w:rsid w:val="003F2121"/>
    <w:rsid w:val="003F21FB"/>
    <w:rsid w:val="003F2D63"/>
    <w:rsid w:val="003F2E71"/>
    <w:rsid w:val="003F3420"/>
    <w:rsid w:val="003F3497"/>
    <w:rsid w:val="003F5123"/>
    <w:rsid w:val="003F5830"/>
    <w:rsid w:val="003F5D6D"/>
    <w:rsid w:val="003F6283"/>
    <w:rsid w:val="003F74AB"/>
    <w:rsid w:val="00400593"/>
    <w:rsid w:val="00401108"/>
    <w:rsid w:val="0040141A"/>
    <w:rsid w:val="00401EC9"/>
    <w:rsid w:val="004021B0"/>
    <w:rsid w:val="004029B8"/>
    <w:rsid w:val="00402E9F"/>
    <w:rsid w:val="00403097"/>
    <w:rsid w:val="00403218"/>
    <w:rsid w:val="004034C3"/>
    <w:rsid w:val="00403A75"/>
    <w:rsid w:val="00404124"/>
    <w:rsid w:val="00404C62"/>
    <w:rsid w:val="00404C67"/>
    <w:rsid w:val="00404F6B"/>
    <w:rsid w:val="004054E0"/>
    <w:rsid w:val="004063AB"/>
    <w:rsid w:val="00406DF7"/>
    <w:rsid w:val="00406E10"/>
    <w:rsid w:val="004074DF"/>
    <w:rsid w:val="00407999"/>
    <w:rsid w:val="00410DC4"/>
    <w:rsid w:val="00410E19"/>
    <w:rsid w:val="00410E2B"/>
    <w:rsid w:val="00411147"/>
    <w:rsid w:val="00411551"/>
    <w:rsid w:val="00411D71"/>
    <w:rsid w:val="00412A53"/>
    <w:rsid w:val="00413411"/>
    <w:rsid w:val="0041391B"/>
    <w:rsid w:val="00413A3D"/>
    <w:rsid w:val="00414132"/>
    <w:rsid w:val="0041489B"/>
    <w:rsid w:val="0041501D"/>
    <w:rsid w:val="00415078"/>
    <w:rsid w:val="0041512D"/>
    <w:rsid w:val="00415478"/>
    <w:rsid w:val="00415759"/>
    <w:rsid w:val="00415905"/>
    <w:rsid w:val="00415D36"/>
    <w:rsid w:val="00416163"/>
    <w:rsid w:val="00416D75"/>
    <w:rsid w:val="00417802"/>
    <w:rsid w:val="00417835"/>
    <w:rsid w:val="00417E87"/>
    <w:rsid w:val="00420047"/>
    <w:rsid w:val="004219CC"/>
    <w:rsid w:val="00421CBC"/>
    <w:rsid w:val="00421ECD"/>
    <w:rsid w:val="004227C9"/>
    <w:rsid w:val="00422AE0"/>
    <w:rsid w:val="00423204"/>
    <w:rsid w:val="004234AD"/>
    <w:rsid w:val="00425738"/>
    <w:rsid w:val="0042607D"/>
    <w:rsid w:val="00427217"/>
    <w:rsid w:val="00427394"/>
    <w:rsid w:val="00427825"/>
    <w:rsid w:val="00427A85"/>
    <w:rsid w:val="00427C94"/>
    <w:rsid w:val="004304BB"/>
    <w:rsid w:val="004305B7"/>
    <w:rsid w:val="00430A30"/>
    <w:rsid w:val="00430C1A"/>
    <w:rsid w:val="004321AA"/>
    <w:rsid w:val="004326C7"/>
    <w:rsid w:val="00432BE3"/>
    <w:rsid w:val="00432EC1"/>
    <w:rsid w:val="00433E50"/>
    <w:rsid w:val="004342E7"/>
    <w:rsid w:val="00434885"/>
    <w:rsid w:val="00435665"/>
    <w:rsid w:val="00436174"/>
    <w:rsid w:val="0043620B"/>
    <w:rsid w:val="004362F5"/>
    <w:rsid w:val="004363F5"/>
    <w:rsid w:val="0043645E"/>
    <w:rsid w:val="0043663D"/>
    <w:rsid w:val="00436721"/>
    <w:rsid w:val="004369F4"/>
    <w:rsid w:val="00436D90"/>
    <w:rsid w:val="004378EE"/>
    <w:rsid w:val="00440189"/>
    <w:rsid w:val="0044055F"/>
    <w:rsid w:val="0044061A"/>
    <w:rsid w:val="0044084E"/>
    <w:rsid w:val="004408B8"/>
    <w:rsid w:val="00440C18"/>
    <w:rsid w:val="00441049"/>
    <w:rsid w:val="004414E9"/>
    <w:rsid w:val="0044198E"/>
    <w:rsid w:val="0044215A"/>
    <w:rsid w:val="00442446"/>
    <w:rsid w:val="00442939"/>
    <w:rsid w:val="00442A68"/>
    <w:rsid w:val="00442B09"/>
    <w:rsid w:val="00442FA5"/>
    <w:rsid w:val="00443376"/>
    <w:rsid w:val="00444249"/>
    <w:rsid w:val="00444342"/>
    <w:rsid w:val="0044479C"/>
    <w:rsid w:val="00444DC4"/>
    <w:rsid w:val="00446164"/>
    <w:rsid w:val="004468FE"/>
    <w:rsid w:val="00450457"/>
    <w:rsid w:val="004505DA"/>
    <w:rsid w:val="0045062C"/>
    <w:rsid w:val="00450AE8"/>
    <w:rsid w:val="004510EA"/>
    <w:rsid w:val="0045168D"/>
    <w:rsid w:val="00451A8F"/>
    <w:rsid w:val="004529CF"/>
    <w:rsid w:val="00452F3C"/>
    <w:rsid w:val="00453568"/>
    <w:rsid w:val="00453CEA"/>
    <w:rsid w:val="0045487E"/>
    <w:rsid w:val="00454F2E"/>
    <w:rsid w:val="004551BD"/>
    <w:rsid w:val="00455FC5"/>
    <w:rsid w:val="004569DC"/>
    <w:rsid w:val="00456F4A"/>
    <w:rsid w:val="00456F64"/>
    <w:rsid w:val="00456F98"/>
    <w:rsid w:val="00457535"/>
    <w:rsid w:val="00457590"/>
    <w:rsid w:val="00460256"/>
    <w:rsid w:val="00461239"/>
    <w:rsid w:val="00461A51"/>
    <w:rsid w:val="00461BBE"/>
    <w:rsid w:val="00462027"/>
    <w:rsid w:val="004622B8"/>
    <w:rsid w:val="00462C14"/>
    <w:rsid w:val="00464DB5"/>
    <w:rsid w:val="00465462"/>
    <w:rsid w:val="00465E06"/>
    <w:rsid w:val="00466478"/>
    <w:rsid w:val="00466479"/>
    <w:rsid w:val="0046755F"/>
    <w:rsid w:val="004708CD"/>
    <w:rsid w:val="00470BC3"/>
    <w:rsid w:val="00470D47"/>
    <w:rsid w:val="00471D8D"/>
    <w:rsid w:val="00471EDE"/>
    <w:rsid w:val="00472A3C"/>
    <w:rsid w:val="00472A85"/>
    <w:rsid w:val="004730E1"/>
    <w:rsid w:val="004735F3"/>
    <w:rsid w:val="00473B62"/>
    <w:rsid w:val="0047427B"/>
    <w:rsid w:val="00474C3C"/>
    <w:rsid w:val="0047539D"/>
    <w:rsid w:val="00475888"/>
    <w:rsid w:val="0047686C"/>
    <w:rsid w:val="00477499"/>
    <w:rsid w:val="00477820"/>
    <w:rsid w:val="00480286"/>
    <w:rsid w:val="004809A3"/>
    <w:rsid w:val="00481329"/>
    <w:rsid w:val="00481A67"/>
    <w:rsid w:val="00482211"/>
    <w:rsid w:val="00482799"/>
    <w:rsid w:val="00483353"/>
    <w:rsid w:val="004836FF"/>
    <w:rsid w:val="0048417A"/>
    <w:rsid w:val="00485044"/>
    <w:rsid w:val="0048509C"/>
    <w:rsid w:val="00485E7B"/>
    <w:rsid w:val="004868D6"/>
    <w:rsid w:val="00486CB7"/>
    <w:rsid w:val="004901B2"/>
    <w:rsid w:val="00490600"/>
    <w:rsid w:val="004910E9"/>
    <w:rsid w:val="0049113B"/>
    <w:rsid w:val="00493D94"/>
    <w:rsid w:val="00493FC6"/>
    <w:rsid w:val="00494630"/>
    <w:rsid w:val="00494B5B"/>
    <w:rsid w:val="00495265"/>
    <w:rsid w:val="00496F2D"/>
    <w:rsid w:val="004974D8"/>
    <w:rsid w:val="00497BD7"/>
    <w:rsid w:val="004A134B"/>
    <w:rsid w:val="004A1BD7"/>
    <w:rsid w:val="004A1D7A"/>
    <w:rsid w:val="004A230D"/>
    <w:rsid w:val="004A4DC8"/>
    <w:rsid w:val="004A5C34"/>
    <w:rsid w:val="004A5D3D"/>
    <w:rsid w:val="004A747D"/>
    <w:rsid w:val="004A78EE"/>
    <w:rsid w:val="004B027F"/>
    <w:rsid w:val="004B06DE"/>
    <w:rsid w:val="004B0776"/>
    <w:rsid w:val="004B12BF"/>
    <w:rsid w:val="004B17C3"/>
    <w:rsid w:val="004B3042"/>
    <w:rsid w:val="004B34A2"/>
    <w:rsid w:val="004B4E4C"/>
    <w:rsid w:val="004B4F57"/>
    <w:rsid w:val="004B506C"/>
    <w:rsid w:val="004B539D"/>
    <w:rsid w:val="004B6BBE"/>
    <w:rsid w:val="004B6D0D"/>
    <w:rsid w:val="004B6EC5"/>
    <w:rsid w:val="004B7163"/>
    <w:rsid w:val="004B7579"/>
    <w:rsid w:val="004B757B"/>
    <w:rsid w:val="004B78E4"/>
    <w:rsid w:val="004B7ADF"/>
    <w:rsid w:val="004C1046"/>
    <w:rsid w:val="004C1395"/>
    <w:rsid w:val="004C1F00"/>
    <w:rsid w:val="004C2019"/>
    <w:rsid w:val="004C3435"/>
    <w:rsid w:val="004C496B"/>
    <w:rsid w:val="004C52F6"/>
    <w:rsid w:val="004C573E"/>
    <w:rsid w:val="004C5784"/>
    <w:rsid w:val="004C5B28"/>
    <w:rsid w:val="004C5EFB"/>
    <w:rsid w:val="004C6772"/>
    <w:rsid w:val="004C68C0"/>
    <w:rsid w:val="004C6D74"/>
    <w:rsid w:val="004C6F68"/>
    <w:rsid w:val="004C712B"/>
    <w:rsid w:val="004C7395"/>
    <w:rsid w:val="004C74AE"/>
    <w:rsid w:val="004C7968"/>
    <w:rsid w:val="004C7F94"/>
    <w:rsid w:val="004D00C8"/>
    <w:rsid w:val="004D0A59"/>
    <w:rsid w:val="004D2F9C"/>
    <w:rsid w:val="004D355E"/>
    <w:rsid w:val="004D3C14"/>
    <w:rsid w:val="004D3C4F"/>
    <w:rsid w:val="004D4B8E"/>
    <w:rsid w:val="004D4F60"/>
    <w:rsid w:val="004D59F8"/>
    <w:rsid w:val="004D5ADF"/>
    <w:rsid w:val="004D5CB7"/>
    <w:rsid w:val="004D606A"/>
    <w:rsid w:val="004D62D4"/>
    <w:rsid w:val="004D647F"/>
    <w:rsid w:val="004D6B11"/>
    <w:rsid w:val="004D6DA1"/>
    <w:rsid w:val="004D70C6"/>
    <w:rsid w:val="004D71C2"/>
    <w:rsid w:val="004E2A81"/>
    <w:rsid w:val="004E2E53"/>
    <w:rsid w:val="004E367B"/>
    <w:rsid w:val="004E3732"/>
    <w:rsid w:val="004E436A"/>
    <w:rsid w:val="004E4428"/>
    <w:rsid w:val="004E4C16"/>
    <w:rsid w:val="004E4CBF"/>
    <w:rsid w:val="004E4DD8"/>
    <w:rsid w:val="004E5330"/>
    <w:rsid w:val="004E55CB"/>
    <w:rsid w:val="004E6644"/>
    <w:rsid w:val="004E795A"/>
    <w:rsid w:val="004F0AF4"/>
    <w:rsid w:val="004F1531"/>
    <w:rsid w:val="004F1720"/>
    <w:rsid w:val="004F1ACE"/>
    <w:rsid w:val="004F1B5E"/>
    <w:rsid w:val="004F1E98"/>
    <w:rsid w:val="004F233E"/>
    <w:rsid w:val="004F2CEB"/>
    <w:rsid w:val="004F2F5C"/>
    <w:rsid w:val="004F3D25"/>
    <w:rsid w:val="004F3E5A"/>
    <w:rsid w:val="004F4AB2"/>
    <w:rsid w:val="004F4CD6"/>
    <w:rsid w:val="004F517C"/>
    <w:rsid w:val="004F5D05"/>
    <w:rsid w:val="004F60AC"/>
    <w:rsid w:val="004F6B83"/>
    <w:rsid w:val="004F6BB0"/>
    <w:rsid w:val="004F7184"/>
    <w:rsid w:val="004F762D"/>
    <w:rsid w:val="004F7F8A"/>
    <w:rsid w:val="0050045D"/>
    <w:rsid w:val="00500A09"/>
    <w:rsid w:val="0050110D"/>
    <w:rsid w:val="00501349"/>
    <w:rsid w:val="0050192A"/>
    <w:rsid w:val="0050200C"/>
    <w:rsid w:val="005028F7"/>
    <w:rsid w:val="00503ED4"/>
    <w:rsid w:val="00506017"/>
    <w:rsid w:val="005071C1"/>
    <w:rsid w:val="00507318"/>
    <w:rsid w:val="005077C6"/>
    <w:rsid w:val="005078F1"/>
    <w:rsid w:val="0051101D"/>
    <w:rsid w:val="00511206"/>
    <w:rsid w:val="00511281"/>
    <w:rsid w:val="005126E9"/>
    <w:rsid w:val="0051318C"/>
    <w:rsid w:val="00513404"/>
    <w:rsid w:val="00514296"/>
    <w:rsid w:val="00514740"/>
    <w:rsid w:val="005148AD"/>
    <w:rsid w:val="00514B30"/>
    <w:rsid w:val="00514CB2"/>
    <w:rsid w:val="005156F9"/>
    <w:rsid w:val="0051570D"/>
    <w:rsid w:val="00515E73"/>
    <w:rsid w:val="005164C9"/>
    <w:rsid w:val="00516D4C"/>
    <w:rsid w:val="00516F55"/>
    <w:rsid w:val="0051716A"/>
    <w:rsid w:val="00520BD3"/>
    <w:rsid w:val="0052202A"/>
    <w:rsid w:val="00522CF7"/>
    <w:rsid w:val="0052308C"/>
    <w:rsid w:val="005236BB"/>
    <w:rsid w:val="00524554"/>
    <w:rsid w:val="00524F36"/>
    <w:rsid w:val="00526952"/>
    <w:rsid w:val="00526D3B"/>
    <w:rsid w:val="0052720F"/>
    <w:rsid w:val="00527309"/>
    <w:rsid w:val="0052775D"/>
    <w:rsid w:val="00527E34"/>
    <w:rsid w:val="005302B0"/>
    <w:rsid w:val="00530484"/>
    <w:rsid w:val="00532B3F"/>
    <w:rsid w:val="005330F1"/>
    <w:rsid w:val="0053376D"/>
    <w:rsid w:val="00533AE6"/>
    <w:rsid w:val="00533D44"/>
    <w:rsid w:val="00533DE4"/>
    <w:rsid w:val="00533E38"/>
    <w:rsid w:val="005349EF"/>
    <w:rsid w:val="00534D11"/>
    <w:rsid w:val="005352DD"/>
    <w:rsid w:val="005356A0"/>
    <w:rsid w:val="005365B3"/>
    <w:rsid w:val="00536CFF"/>
    <w:rsid w:val="00536E82"/>
    <w:rsid w:val="005370E3"/>
    <w:rsid w:val="00537918"/>
    <w:rsid w:val="00537BA1"/>
    <w:rsid w:val="00537DD4"/>
    <w:rsid w:val="00540C2A"/>
    <w:rsid w:val="00541F96"/>
    <w:rsid w:val="00542A85"/>
    <w:rsid w:val="00543398"/>
    <w:rsid w:val="005434AB"/>
    <w:rsid w:val="00543F95"/>
    <w:rsid w:val="0054404D"/>
    <w:rsid w:val="00544374"/>
    <w:rsid w:val="00544712"/>
    <w:rsid w:val="005447B3"/>
    <w:rsid w:val="00544A24"/>
    <w:rsid w:val="00544F36"/>
    <w:rsid w:val="005451C5"/>
    <w:rsid w:val="005454EB"/>
    <w:rsid w:val="00545A2C"/>
    <w:rsid w:val="00545FC7"/>
    <w:rsid w:val="005465AC"/>
    <w:rsid w:val="00546C61"/>
    <w:rsid w:val="0054719A"/>
    <w:rsid w:val="0054725C"/>
    <w:rsid w:val="005474C2"/>
    <w:rsid w:val="0054778E"/>
    <w:rsid w:val="005478A7"/>
    <w:rsid w:val="00547BAE"/>
    <w:rsid w:val="00547D43"/>
    <w:rsid w:val="0055008D"/>
    <w:rsid w:val="00550583"/>
    <w:rsid w:val="00550BEF"/>
    <w:rsid w:val="00550EFD"/>
    <w:rsid w:val="00551539"/>
    <w:rsid w:val="00551A1C"/>
    <w:rsid w:val="005523A8"/>
    <w:rsid w:val="0055254A"/>
    <w:rsid w:val="0055262F"/>
    <w:rsid w:val="00552ACC"/>
    <w:rsid w:val="00552BB4"/>
    <w:rsid w:val="00552D60"/>
    <w:rsid w:val="00553B83"/>
    <w:rsid w:val="00554779"/>
    <w:rsid w:val="00554A88"/>
    <w:rsid w:val="00555672"/>
    <w:rsid w:val="005560F3"/>
    <w:rsid w:val="00556872"/>
    <w:rsid w:val="00557223"/>
    <w:rsid w:val="00557718"/>
    <w:rsid w:val="0056039A"/>
    <w:rsid w:val="00560631"/>
    <w:rsid w:val="0056101E"/>
    <w:rsid w:val="0056172A"/>
    <w:rsid w:val="00561CE6"/>
    <w:rsid w:val="0056228D"/>
    <w:rsid w:val="0056244D"/>
    <w:rsid w:val="00562E38"/>
    <w:rsid w:val="005646CF"/>
    <w:rsid w:val="00564B30"/>
    <w:rsid w:val="00565350"/>
    <w:rsid w:val="00566845"/>
    <w:rsid w:val="00566A20"/>
    <w:rsid w:val="00566CC8"/>
    <w:rsid w:val="00567B00"/>
    <w:rsid w:val="0057003E"/>
    <w:rsid w:val="005701F5"/>
    <w:rsid w:val="005702DE"/>
    <w:rsid w:val="005706BB"/>
    <w:rsid w:val="00570C24"/>
    <w:rsid w:val="00571A20"/>
    <w:rsid w:val="00572C79"/>
    <w:rsid w:val="005730E3"/>
    <w:rsid w:val="005757B6"/>
    <w:rsid w:val="005759A4"/>
    <w:rsid w:val="00575C36"/>
    <w:rsid w:val="0057687C"/>
    <w:rsid w:val="005809DA"/>
    <w:rsid w:val="00580AC1"/>
    <w:rsid w:val="0058204F"/>
    <w:rsid w:val="00582597"/>
    <w:rsid w:val="0058339D"/>
    <w:rsid w:val="005833B6"/>
    <w:rsid w:val="005848B4"/>
    <w:rsid w:val="00584EFF"/>
    <w:rsid w:val="00584FE8"/>
    <w:rsid w:val="0058538D"/>
    <w:rsid w:val="00585513"/>
    <w:rsid w:val="005861DB"/>
    <w:rsid w:val="005879DA"/>
    <w:rsid w:val="00590C82"/>
    <w:rsid w:val="00591293"/>
    <w:rsid w:val="005912A5"/>
    <w:rsid w:val="0059207A"/>
    <w:rsid w:val="0059254B"/>
    <w:rsid w:val="00592B09"/>
    <w:rsid w:val="00592D66"/>
    <w:rsid w:val="00592DA4"/>
    <w:rsid w:val="00592E03"/>
    <w:rsid w:val="00593259"/>
    <w:rsid w:val="0059379C"/>
    <w:rsid w:val="00593D03"/>
    <w:rsid w:val="005950A9"/>
    <w:rsid w:val="005954EB"/>
    <w:rsid w:val="00596947"/>
    <w:rsid w:val="005969FC"/>
    <w:rsid w:val="00596A81"/>
    <w:rsid w:val="00597511"/>
    <w:rsid w:val="005A0ED8"/>
    <w:rsid w:val="005A17E9"/>
    <w:rsid w:val="005A256D"/>
    <w:rsid w:val="005A2AF8"/>
    <w:rsid w:val="005A2C37"/>
    <w:rsid w:val="005A34A6"/>
    <w:rsid w:val="005A39DF"/>
    <w:rsid w:val="005A3C94"/>
    <w:rsid w:val="005A3F4E"/>
    <w:rsid w:val="005A41F7"/>
    <w:rsid w:val="005A43F5"/>
    <w:rsid w:val="005A44E8"/>
    <w:rsid w:val="005A49F3"/>
    <w:rsid w:val="005A4FBC"/>
    <w:rsid w:val="005A51F3"/>
    <w:rsid w:val="005A5786"/>
    <w:rsid w:val="005A5851"/>
    <w:rsid w:val="005A6D81"/>
    <w:rsid w:val="005A6EDC"/>
    <w:rsid w:val="005A71F4"/>
    <w:rsid w:val="005A71FC"/>
    <w:rsid w:val="005A7BB3"/>
    <w:rsid w:val="005A7FD0"/>
    <w:rsid w:val="005B04E7"/>
    <w:rsid w:val="005B0746"/>
    <w:rsid w:val="005B087C"/>
    <w:rsid w:val="005B08C7"/>
    <w:rsid w:val="005B0D4D"/>
    <w:rsid w:val="005B19E8"/>
    <w:rsid w:val="005B2840"/>
    <w:rsid w:val="005B2C5B"/>
    <w:rsid w:val="005B30C5"/>
    <w:rsid w:val="005B3A01"/>
    <w:rsid w:val="005B43C9"/>
    <w:rsid w:val="005B4FFC"/>
    <w:rsid w:val="005B56BC"/>
    <w:rsid w:val="005B6781"/>
    <w:rsid w:val="005B70C8"/>
    <w:rsid w:val="005B7865"/>
    <w:rsid w:val="005C022D"/>
    <w:rsid w:val="005C0289"/>
    <w:rsid w:val="005C0C3A"/>
    <w:rsid w:val="005C0CAB"/>
    <w:rsid w:val="005C132D"/>
    <w:rsid w:val="005C1E1E"/>
    <w:rsid w:val="005C24CA"/>
    <w:rsid w:val="005C29CC"/>
    <w:rsid w:val="005C3814"/>
    <w:rsid w:val="005C4B9A"/>
    <w:rsid w:val="005C4DDD"/>
    <w:rsid w:val="005C5814"/>
    <w:rsid w:val="005C5A59"/>
    <w:rsid w:val="005C5FCB"/>
    <w:rsid w:val="005C60D0"/>
    <w:rsid w:val="005C68F0"/>
    <w:rsid w:val="005C6DC1"/>
    <w:rsid w:val="005C6FC9"/>
    <w:rsid w:val="005C7B4A"/>
    <w:rsid w:val="005D0890"/>
    <w:rsid w:val="005D0D44"/>
    <w:rsid w:val="005D1A80"/>
    <w:rsid w:val="005D32E2"/>
    <w:rsid w:val="005D3FA2"/>
    <w:rsid w:val="005D473B"/>
    <w:rsid w:val="005D50C9"/>
    <w:rsid w:val="005D5564"/>
    <w:rsid w:val="005D5DE0"/>
    <w:rsid w:val="005D623E"/>
    <w:rsid w:val="005D6835"/>
    <w:rsid w:val="005D6AB9"/>
    <w:rsid w:val="005D6DAF"/>
    <w:rsid w:val="005D6E94"/>
    <w:rsid w:val="005D797E"/>
    <w:rsid w:val="005E0429"/>
    <w:rsid w:val="005E09B5"/>
    <w:rsid w:val="005E0CD6"/>
    <w:rsid w:val="005E11F3"/>
    <w:rsid w:val="005E13DD"/>
    <w:rsid w:val="005E1814"/>
    <w:rsid w:val="005E1B1A"/>
    <w:rsid w:val="005E25E9"/>
    <w:rsid w:val="005E291D"/>
    <w:rsid w:val="005E3288"/>
    <w:rsid w:val="005E3458"/>
    <w:rsid w:val="005E36FE"/>
    <w:rsid w:val="005E3FBA"/>
    <w:rsid w:val="005E4751"/>
    <w:rsid w:val="005E496D"/>
    <w:rsid w:val="005E51B9"/>
    <w:rsid w:val="005E5CF5"/>
    <w:rsid w:val="005E698F"/>
    <w:rsid w:val="005E6C45"/>
    <w:rsid w:val="005E6EE1"/>
    <w:rsid w:val="005E7791"/>
    <w:rsid w:val="005F08D9"/>
    <w:rsid w:val="005F0AA3"/>
    <w:rsid w:val="005F0BDA"/>
    <w:rsid w:val="005F1412"/>
    <w:rsid w:val="005F322F"/>
    <w:rsid w:val="005F3306"/>
    <w:rsid w:val="005F3498"/>
    <w:rsid w:val="005F447D"/>
    <w:rsid w:val="005F4A8A"/>
    <w:rsid w:val="005F4B04"/>
    <w:rsid w:val="005F4C0D"/>
    <w:rsid w:val="005F4C66"/>
    <w:rsid w:val="005F5C61"/>
    <w:rsid w:val="005F5CBE"/>
    <w:rsid w:val="005F627F"/>
    <w:rsid w:val="005F6D92"/>
    <w:rsid w:val="005F7145"/>
    <w:rsid w:val="005F727D"/>
    <w:rsid w:val="005F7A12"/>
    <w:rsid w:val="005F7C82"/>
    <w:rsid w:val="00600804"/>
    <w:rsid w:val="00600952"/>
    <w:rsid w:val="00600AAA"/>
    <w:rsid w:val="00600AB3"/>
    <w:rsid w:val="00601694"/>
    <w:rsid w:val="00601799"/>
    <w:rsid w:val="006020C1"/>
    <w:rsid w:val="0060228C"/>
    <w:rsid w:val="0060362A"/>
    <w:rsid w:val="006036CA"/>
    <w:rsid w:val="00603D95"/>
    <w:rsid w:val="00604386"/>
    <w:rsid w:val="00604AB0"/>
    <w:rsid w:val="00604AF3"/>
    <w:rsid w:val="0060528C"/>
    <w:rsid w:val="00605412"/>
    <w:rsid w:val="00605AD9"/>
    <w:rsid w:val="00606885"/>
    <w:rsid w:val="00606DA3"/>
    <w:rsid w:val="00606E4A"/>
    <w:rsid w:val="00607179"/>
    <w:rsid w:val="006071B4"/>
    <w:rsid w:val="00607445"/>
    <w:rsid w:val="00607A9C"/>
    <w:rsid w:val="00607B73"/>
    <w:rsid w:val="006101BE"/>
    <w:rsid w:val="006117BF"/>
    <w:rsid w:val="0061221C"/>
    <w:rsid w:val="00612709"/>
    <w:rsid w:val="0061286D"/>
    <w:rsid w:val="00612904"/>
    <w:rsid w:val="00612B1B"/>
    <w:rsid w:val="00612D90"/>
    <w:rsid w:val="00613147"/>
    <w:rsid w:val="00614109"/>
    <w:rsid w:val="00614321"/>
    <w:rsid w:val="006147C2"/>
    <w:rsid w:val="00614D9F"/>
    <w:rsid w:val="006155C2"/>
    <w:rsid w:val="0061565C"/>
    <w:rsid w:val="006158C6"/>
    <w:rsid w:val="00615A84"/>
    <w:rsid w:val="00620342"/>
    <w:rsid w:val="0062113A"/>
    <w:rsid w:val="006213EA"/>
    <w:rsid w:val="0062144E"/>
    <w:rsid w:val="00622034"/>
    <w:rsid w:val="00622178"/>
    <w:rsid w:val="00622192"/>
    <w:rsid w:val="006221D2"/>
    <w:rsid w:val="00622C1B"/>
    <w:rsid w:val="00623321"/>
    <w:rsid w:val="00623BD2"/>
    <w:rsid w:val="0062434E"/>
    <w:rsid w:val="00625883"/>
    <w:rsid w:val="0062591D"/>
    <w:rsid w:val="0062675B"/>
    <w:rsid w:val="006269CE"/>
    <w:rsid w:val="00626C30"/>
    <w:rsid w:val="00626C47"/>
    <w:rsid w:val="00627043"/>
    <w:rsid w:val="006275C8"/>
    <w:rsid w:val="006275FB"/>
    <w:rsid w:val="006277CF"/>
    <w:rsid w:val="0062799C"/>
    <w:rsid w:val="0063033B"/>
    <w:rsid w:val="00630517"/>
    <w:rsid w:val="0063059B"/>
    <w:rsid w:val="00631067"/>
    <w:rsid w:val="0063108F"/>
    <w:rsid w:val="006312E5"/>
    <w:rsid w:val="00631F63"/>
    <w:rsid w:val="00632703"/>
    <w:rsid w:val="006329CE"/>
    <w:rsid w:val="006333D5"/>
    <w:rsid w:val="006341FA"/>
    <w:rsid w:val="0063454C"/>
    <w:rsid w:val="0063458F"/>
    <w:rsid w:val="0063480B"/>
    <w:rsid w:val="00634E77"/>
    <w:rsid w:val="00635BCF"/>
    <w:rsid w:val="00635E1B"/>
    <w:rsid w:val="006367C3"/>
    <w:rsid w:val="00640B52"/>
    <w:rsid w:val="00641EF3"/>
    <w:rsid w:val="00642039"/>
    <w:rsid w:val="00642354"/>
    <w:rsid w:val="00642868"/>
    <w:rsid w:val="00642F10"/>
    <w:rsid w:val="00643AC7"/>
    <w:rsid w:val="00643D15"/>
    <w:rsid w:val="00644035"/>
    <w:rsid w:val="00644CFD"/>
    <w:rsid w:val="00645319"/>
    <w:rsid w:val="00645BEE"/>
    <w:rsid w:val="006466B7"/>
    <w:rsid w:val="00647048"/>
    <w:rsid w:val="00647061"/>
    <w:rsid w:val="0064749A"/>
    <w:rsid w:val="00647A52"/>
    <w:rsid w:val="00647C98"/>
    <w:rsid w:val="00647FB9"/>
    <w:rsid w:val="00650B3F"/>
    <w:rsid w:val="0065132C"/>
    <w:rsid w:val="00651ABB"/>
    <w:rsid w:val="0065218C"/>
    <w:rsid w:val="00652ABC"/>
    <w:rsid w:val="006530C5"/>
    <w:rsid w:val="006535D6"/>
    <w:rsid w:val="006543B0"/>
    <w:rsid w:val="006558EA"/>
    <w:rsid w:val="006559B4"/>
    <w:rsid w:val="00655EFE"/>
    <w:rsid w:val="00656488"/>
    <w:rsid w:val="006564E4"/>
    <w:rsid w:val="00656859"/>
    <w:rsid w:val="006578CA"/>
    <w:rsid w:val="00660CE7"/>
    <w:rsid w:val="00661095"/>
    <w:rsid w:val="006613D6"/>
    <w:rsid w:val="00661421"/>
    <w:rsid w:val="0066146A"/>
    <w:rsid w:val="006614A7"/>
    <w:rsid w:val="00661C2C"/>
    <w:rsid w:val="00661C49"/>
    <w:rsid w:val="00661D20"/>
    <w:rsid w:val="00661DEC"/>
    <w:rsid w:val="00662BED"/>
    <w:rsid w:val="00662D35"/>
    <w:rsid w:val="0066323B"/>
    <w:rsid w:val="006633B0"/>
    <w:rsid w:val="00663AE3"/>
    <w:rsid w:val="00663E09"/>
    <w:rsid w:val="0066403C"/>
    <w:rsid w:val="00664562"/>
    <w:rsid w:val="006646E0"/>
    <w:rsid w:val="00664895"/>
    <w:rsid w:val="0066516A"/>
    <w:rsid w:val="0066632D"/>
    <w:rsid w:val="00666CF5"/>
    <w:rsid w:val="006670DE"/>
    <w:rsid w:val="006674CB"/>
    <w:rsid w:val="006714FE"/>
    <w:rsid w:val="006715F6"/>
    <w:rsid w:val="006721B7"/>
    <w:rsid w:val="00673513"/>
    <w:rsid w:val="0067460C"/>
    <w:rsid w:val="006746D4"/>
    <w:rsid w:val="00674994"/>
    <w:rsid w:val="00674CBB"/>
    <w:rsid w:val="006758AC"/>
    <w:rsid w:val="00676133"/>
    <w:rsid w:val="006765C4"/>
    <w:rsid w:val="006774FF"/>
    <w:rsid w:val="00677691"/>
    <w:rsid w:val="00677F79"/>
    <w:rsid w:val="00680069"/>
    <w:rsid w:val="00680730"/>
    <w:rsid w:val="0068106A"/>
    <w:rsid w:val="006816F0"/>
    <w:rsid w:val="00681898"/>
    <w:rsid w:val="0068193A"/>
    <w:rsid w:val="006819F0"/>
    <w:rsid w:val="00683C26"/>
    <w:rsid w:val="00683F8B"/>
    <w:rsid w:val="0068453A"/>
    <w:rsid w:val="00684554"/>
    <w:rsid w:val="00684AF0"/>
    <w:rsid w:val="0068532E"/>
    <w:rsid w:val="0068568B"/>
    <w:rsid w:val="00685B8D"/>
    <w:rsid w:val="00686102"/>
    <w:rsid w:val="00686EB3"/>
    <w:rsid w:val="00687B4B"/>
    <w:rsid w:val="00687B58"/>
    <w:rsid w:val="0069001D"/>
    <w:rsid w:val="00690164"/>
    <w:rsid w:val="006903A1"/>
    <w:rsid w:val="006908C3"/>
    <w:rsid w:val="006928D5"/>
    <w:rsid w:val="00692909"/>
    <w:rsid w:val="00692E0C"/>
    <w:rsid w:val="00692E9B"/>
    <w:rsid w:val="00693C39"/>
    <w:rsid w:val="00694063"/>
    <w:rsid w:val="006942B1"/>
    <w:rsid w:val="00695FEA"/>
    <w:rsid w:val="006962B2"/>
    <w:rsid w:val="00696B83"/>
    <w:rsid w:val="00696B98"/>
    <w:rsid w:val="00697A13"/>
    <w:rsid w:val="006A0092"/>
    <w:rsid w:val="006A029A"/>
    <w:rsid w:val="006A0A18"/>
    <w:rsid w:val="006A0A5B"/>
    <w:rsid w:val="006A0D1D"/>
    <w:rsid w:val="006A10BC"/>
    <w:rsid w:val="006A13EF"/>
    <w:rsid w:val="006A13FB"/>
    <w:rsid w:val="006A2A56"/>
    <w:rsid w:val="006A3F40"/>
    <w:rsid w:val="006A4DD8"/>
    <w:rsid w:val="006A5470"/>
    <w:rsid w:val="006A57D4"/>
    <w:rsid w:val="006B025E"/>
    <w:rsid w:val="006B07FA"/>
    <w:rsid w:val="006B0EFE"/>
    <w:rsid w:val="006B132B"/>
    <w:rsid w:val="006B2ADA"/>
    <w:rsid w:val="006B2C65"/>
    <w:rsid w:val="006B3059"/>
    <w:rsid w:val="006B4804"/>
    <w:rsid w:val="006B4F3D"/>
    <w:rsid w:val="006B5189"/>
    <w:rsid w:val="006B55A5"/>
    <w:rsid w:val="006C02D5"/>
    <w:rsid w:val="006C0B98"/>
    <w:rsid w:val="006C0E75"/>
    <w:rsid w:val="006C10DD"/>
    <w:rsid w:val="006C15C5"/>
    <w:rsid w:val="006C1874"/>
    <w:rsid w:val="006C2843"/>
    <w:rsid w:val="006C2A09"/>
    <w:rsid w:val="006C300F"/>
    <w:rsid w:val="006C345E"/>
    <w:rsid w:val="006C3FCC"/>
    <w:rsid w:val="006C434F"/>
    <w:rsid w:val="006C4DF3"/>
    <w:rsid w:val="006C501C"/>
    <w:rsid w:val="006C51F6"/>
    <w:rsid w:val="006C5402"/>
    <w:rsid w:val="006C555C"/>
    <w:rsid w:val="006C5804"/>
    <w:rsid w:val="006C5AA6"/>
    <w:rsid w:val="006C67BE"/>
    <w:rsid w:val="006D00C2"/>
    <w:rsid w:val="006D0621"/>
    <w:rsid w:val="006D0892"/>
    <w:rsid w:val="006D0AD8"/>
    <w:rsid w:val="006D0B95"/>
    <w:rsid w:val="006D0EE9"/>
    <w:rsid w:val="006D0FE4"/>
    <w:rsid w:val="006D28E5"/>
    <w:rsid w:val="006D2BE6"/>
    <w:rsid w:val="006D3DE2"/>
    <w:rsid w:val="006D44DA"/>
    <w:rsid w:val="006D5835"/>
    <w:rsid w:val="006D5DB2"/>
    <w:rsid w:val="006D6637"/>
    <w:rsid w:val="006D755D"/>
    <w:rsid w:val="006D7F49"/>
    <w:rsid w:val="006E02E9"/>
    <w:rsid w:val="006E0D97"/>
    <w:rsid w:val="006E0F68"/>
    <w:rsid w:val="006E25FD"/>
    <w:rsid w:val="006E28C9"/>
    <w:rsid w:val="006E292F"/>
    <w:rsid w:val="006E2967"/>
    <w:rsid w:val="006E2C6B"/>
    <w:rsid w:val="006E2F1E"/>
    <w:rsid w:val="006E36C0"/>
    <w:rsid w:val="006E3894"/>
    <w:rsid w:val="006E3CB4"/>
    <w:rsid w:val="006E4522"/>
    <w:rsid w:val="006E4C4E"/>
    <w:rsid w:val="006E4FEB"/>
    <w:rsid w:val="006E5C7F"/>
    <w:rsid w:val="006E758B"/>
    <w:rsid w:val="006E7904"/>
    <w:rsid w:val="006F093A"/>
    <w:rsid w:val="006F09B9"/>
    <w:rsid w:val="006F0B07"/>
    <w:rsid w:val="006F18D2"/>
    <w:rsid w:val="006F1DB3"/>
    <w:rsid w:val="006F1E41"/>
    <w:rsid w:val="006F20B7"/>
    <w:rsid w:val="006F29B0"/>
    <w:rsid w:val="006F3027"/>
    <w:rsid w:val="006F34DB"/>
    <w:rsid w:val="006F3D86"/>
    <w:rsid w:val="006F3DBD"/>
    <w:rsid w:val="006F4497"/>
    <w:rsid w:val="006F4C78"/>
    <w:rsid w:val="006F54A2"/>
    <w:rsid w:val="006F573B"/>
    <w:rsid w:val="006F5DF8"/>
    <w:rsid w:val="006F5F5D"/>
    <w:rsid w:val="006F704F"/>
    <w:rsid w:val="0070005C"/>
    <w:rsid w:val="007008BD"/>
    <w:rsid w:val="00700C57"/>
    <w:rsid w:val="00700E38"/>
    <w:rsid w:val="0070134E"/>
    <w:rsid w:val="00701603"/>
    <w:rsid w:val="00701701"/>
    <w:rsid w:val="0070172A"/>
    <w:rsid w:val="0070359C"/>
    <w:rsid w:val="00704453"/>
    <w:rsid w:val="0070448E"/>
    <w:rsid w:val="007048D1"/>
    <w:rsid w:val="00704FE8"/>
    <w:rsid w:val="0070505D"/>
    <w:rsid w:val="00705712"/>
    <w:rsid w:val="00705EAC"/>
    <w:rsid w:val="0070614E"/>
    <w:rsid w:val="00706966"/>
    <w:rsid w:val="00706A32"/>
    <w:rsid w:val="00706F63"/>
    <w:rsid w:val="007071D3"/>
    <w:rsid w:val="0070772B"/>
    <w:rsid w:val="00707AA8"/>
    <w:rsid w:val="00707B13"/>
    <w:rsid w:val="00707E95"/>
    <w:rsid w:val="007103D0"/>
    <w:rsid w:val="0071086B"/>
    <w:rsid w:val="00710B95"/>
    <w:rsid w:val="00710EB6"/>
    <w:rsid w:val="00711B5E"/>
    <w:rsid w:val="00712E97"/>
    <w:rsid w:val="00712F5D"/>
    <w:rsid w:val="00713012"/>
    <w:rsid w:val="00713582"/>
    <w:rsid w:val="0071426C"/>
    <w:rsid w:val="00714D2B"/>
    <w:rsid w:val="00715BAD"/>
    <w:rsid w:val="00717033"/>
    <w:rsid w:val="007176F4"/>
    <w:rsid w:val="007201E6"/>
    <w:rsid w:val="00720550"/>
    <w:rsid w:val="00720BC3"/>
    <w:rsid w:val="0072295C"/>
    <w:rsid w:val="00722A55"/>
    <w:rsid w:val="0072340D"/>
    <w:rsid w:val="00723EBD"/>
    <w:rsid w:val="00724AFE"/>
    <w:rsid w:val="007250AE"/>
    <w:rsid w:val="007258F0"/>
    <w:rsid w:val="00725D16"/>
    <w:rsid w:val="00725DD8"/>
    <w:rsid w:val="00726545"/>
    <w:rsid w:val="0072654E"/>
    <w:rsid w:val="00726EA4"/>
    <w:rsid w:val="00726F24"/>
    <w:rsid w:val="00726F5C"/>
    <w:rsid w:val="007275A5"/>
    <w:rsid w:val="0072785D"/>
    <w:rsid w:val="00727D82"/>
    <w:rsid w:val="0073139B"/>
    <w:rsid w:val="007318BF"/>
    <w:rsid w:val="00731D66"/>
    <w:rsid w:val="007332CF"/>
    <w:rsid w:val="00733F5A"/>
    <w:rsid w:val="007344B8"/>
    <w:rsid w:val="00734620"/>
    <w:rsid w:val="00734A15"/>
    <w:rsid w:val="00734B64"/>
    <w:rsid w:val="00734BCC"/>
    <w:rsid w:val="007350CF"/>
    <w:rsid w:val="007352BD"/>
    <w:rsid w:val="00735630"/>
    <w:rsid w:val="0073639B"/>
    <w:rsid w:val="00736F16"/>
    <w:rsid w:val="00737A17"/>
    <w:rsid w:val="0074022A"/>
    <w:rsid w:val="00740342"/>
    <w:rsid w:val="00740579"/>
    <w:rsid w:val="00741198"/>
    <w:rsid w:val="007412EB"/>
    <w:rsid w:val="00741DA1"/>
    <w:rsid w:val="00741E94"/>
    <w:rsid w:val="00742699"/>
    <w:rsid w:val="007439FF"/>
    <w:rsid w:val="00743C19"/>
    <w:rsid w:val="0074438D"/>
    <w:rsid w:val="00744BB7"/>
    <w:rsid w:val="00744FA2"/>
    <w:rsid w:val="007451C4"/>
    <w:rsid w:val="00745C8F"/>
    <w:rsid w:val="0074699A"/>
    <w:rsid w:val="00747900"/>
    <w:rsid w:val="0074795A"/>
    <w:rsid w:val="00747BC1"/>
    <w:rsid w:val="00747EB9"/>
    <w:rsid w:val="00750368"/>
    <w:rsid w:val="007504D8"/>
    <w:rsid w:val="0075192A"/>
    <w:rsid w:val="00751AC7"/>
    <w:rsid w:val="00752095"/>
    <w:rsid w:val="007521F6"/>
    <w:rsid w:val="0075255A"/>
    <w:rsid w:val="00752CFF"/>
    <w:rsid w:val="00752E80"/>
    <w:rsid w:val="00753B1B"/>
    <w:rsid w:val="00755065"/>
    <w:rsid w:val="00755142"/>
    <w:rsid w:val="0075553F"/>
    <w:rsid w:val="00755D51"/>
    <w:rsid w:val="00756BD3"/>
    <w:rsid w:val="007570E9"/>
    <w:rsid w:val="00757175"/>
    <w:rsid w:val="0075728D"/>
    <w:rsid w:val="0075762A"/>
    <w:rsid w:val="00757ACB"/>
    <w:rsid w:val="0076039F"/>
    <w:rsid w:val="00761BB2"/>
    <w:rsid w:val="00761F28"/>
    <w:rsid w:val="0076240B"/>
    <w:rsid w:val="00763D5E"/>
    <w:rsid w:val="007641C5"/>
    <w:rsid w:val="007655AA"/>
    <w:rsid w:val="007659AB"/>
    <w:rsid w:val="00766232"/>
    <w:rsid w:val="00766894"/>
    <w:rsid w:val="007669D4"/>
    <w:rsid w:val="00767690"/>
    <w:rsid w:val="0076793D"/>
    <w:rsid w:val="007703D8"/>
    <w:rsid w:val="00771E59"/>
    <w:rsid w:val="007720A5"/>
    <w:rsid w:val="00772210"/>
    <w:rsid w:val="00772367"/>
    <w:rsid w:val="00773E2E"/>
    <w:rsid w:val="00773E35"/>
    <w:rsid w:val="00774264"/>
    <w:rsid w:val="0077463F"/>
    <w:rsid w:val="00774A97"/>
    <w:rsid w:val="007753DE"/>
    <w:rsid w:val="0077562B"/>
    <w:rsid w:val="007759C0"/>
    <w:rsid w:val="007760B9"/>
    <w:rsid w:val="007765DF"/>
    <w:rsid w:val="00776CD0"/>
    <w:rsid w:val="00776D82"/>
    <w:rsid w:val="00776D9C"/>
    <w:rsid w:val="00777088"/>
    <w:rsid w:val="007778B8"/>
    <w:rsid w:val="00777CF1"/>
    <w:rsid w:val="00777E95"/>
    <w:rsid w:val="00777F75"/>
    <w:rsid w:val="00780302"/>
    <w:rsid w:val="00780C5A"/>
    <w:rsid w:val="00781091"/>
    <w:rsid w:val="007810C6"/>
    <w:rsid w:val="00781A6E"/>
    <w:rsid w:val="00783254"/>
    <w:rsid w:val="007862A1"/>
    <w:rsid w:val="00786517"/>
    <w:rsid w:val="0078681C"/>
    <w:rsid w:val="007871AC"/>
    <w:rsid w:val="007871FF"/>
    <w:rsid w:val="00787854"/>
    <w:rsid w:val="00790F8A"/>
    <w:rsid w:val="007917E4"/>
    <w:rsid w:val="007923D7"/>
    <w:rsid w:val="007925A3"/>
    <w:rsid w:val="007929CB"/>
    <w:rsid w:val="00792DAA"/>
    <w:rsid w:val="00792F81"/>
    <w:rsid w:val="007931F3"/>
    <w:rsid w:val="007932E7"/>
    <w:rsid w:val="007933B2"/>
    <w:rsid w:val="007936A9"/>
    <w:rsid w:val="00793A27"/>
    <w:rsid w:val="0079488D"/>
    <w:rsid w:val="00795CFE"/>
    <w:rsid w:val="00795FBC"/>
    <w:rsid w:val="00796656"/>
    <w:rsid w:val="007967E2"/>
    <w:rsid w:val="00796F11"/>
    <w:rsid w:val="00797290"/>
    <w:rsid w:val="0079770E"/>
    <w:rsid w:val="007A1DAA"/>
    <w:rsid w:val="007A1E7B"/>
    <w:rsid w:val="007A2C2F"/>
    <w:rsid w:val="007A3DE6"/>
    <w:rsid w:val="007A4002"/>
    <w:rsid w:val="007A425D"/>
    <w:rsid w:val="007A45E7"/>
    <w:rsid w:val="007A4751"/>
    <w:rsid w:val="007A5505"/>
    <w:rsid w:val="007A5C7E"/>
    <w:rsid w:val="007A627B"/>
    <w:rsid w:val="007A6503"/>
    <w:rsid w:val="007A7248"/>
    <w:rsid w:val="007A7ACB"/>
    <w:rsid w:val="007B046C"/>
    <w:rsid w:val="007B05DE"/>
    <w:rsid w:val="007B1454"/>
    <w:rsid w:val="007B19CD"/>
    <w:rsid w:val="007B1D38"/>
    <w:rsid w:val="007B1DC9"/>
    <w:rsid w:val="007B2534"/>
    <w:rsid w:val="007B286B"/>
    <w:rsid w:val="007B28AF"/>
    <w:rsid w:val="007B2E3F"/>
    <w:rsid w:val="007B30B7"/>
    <w:rsid w:val="007B3314"/>
    <w:rsid w:val="007B3699"/>
    <w:rsid w:val="007B3DCA"/>
    <w:rsid w:val="007B4060"/>
    <w:rsid w:val="007B4413"/>
    <w:rsid w:val="007B447E"/>
    <w:rsid w:val="007B44B4"/>
    <w:rsid w:val="007B4F60"/>
    <w:rsid w:val="007B6036"/>
    <w:rsid w:val="007B63EE"/>
    <w:rsid w:val="007B6699"/>
    <w:rsid w:val="007B6E9F"/>
    <w:rsid w:val="007B6F74"/>
    <w:rsid w:val="007B71F5"/>
    <w:rsid w:val="007B7CF7"/>
    <w:rsid w:val="007C08D0"/>
    <w:rsid w:val="007C0B64"/>
    <w:rsid w:val="007C12BA"/>
    <w:rsid w:val="007C139C"/>
    <w:rsid w:val="007C1775"/>
    <w:rsid w:val="007C1B3F"/>
    <w:rsid w:val="007C1DD8"/>
    <w:rsid w:val="007C2538"/>
    <w:rsid w:val="007C2A94"/>
    <w:rsid w:val="007C355B"/>
    <w:rsid w:val="007C3BF2"/>
    <w:rsid w:val="007C3CAE"/>
    <w:rsid w:val="007C3E1B"/>
    <w:rsid w:val="007C46CD"/>
    <w:rsid w:val="007C5A72"/>
    <w:rsid w:val="007C64ED"/>
    <w:rsid w:val="007C6939"/>
    <w:rsid w:val="007C707F"/>
    <w:rsid w:val="007C7170"/>
    <w:rsid w:val="007C7E94"/>
    <w:rsid w:val="007D0103"/>
    <w:rsid w:val="007D0B3E"/>
    <w:rsid w:val="007D0F5D"/>
    <w:rsid w:val="007D16AF"/>
    <w:rsid w:val="007D2148"/>
    <w:rsid w:val="007D22DE"/>
    <w:rsid w:val="007D2778"/>
    <w:rsid w:val="007D34BA"/>
    <w:rsid w:val="007D4487"/>
    <w:rsid w:val="007D474F"/>
    <w:rsid w:val="007D53F7"/>
    <w:rsid w:val="007D5A55"/>
    <w:rsid w:val="007D5FD2"/>
    <w:rsid w:val="007D6058"/>
    <w:rsid w:val="007D6622"/>
    <w:rsid w:val="007E035C"/>
    <w:rsid w:val="007E0AA1"/>
    <w:rsid w:val="007E0C40"/>
    <w:rsid w:val="007E0F68"/>
    <w:rsid w:val="007E0FA9"/>
    <w:rsid w:val="007E1C03"/>
    <w:rsid w:val="007E1CDE"/>
    <w:rsid w:val="007E2DBB"/>
    <w:rsid w:val="007E4555"/>
    <w:rsid w:val="007E4572"/>
    <w:rsid w:val="007E4EDD"/>
    <w:rsid w:val="007E588C"/>
    <w:rsid w:val="007E5EDA"/>
    <w:rsid w:val="007E5F76"/>
    <w:rsid w:val="007E6636"/>
    <w:rsid w:val="007E7073"/>
    <w:rsid w:val="007E713A"/>
    <w:rsid w:val="007E788A"/>
    <w:rsid w:val="007E7B51"/>
    <w:rsid w:val="007E7D14"/>
    <w:rsid w:val="007F179A"/>
    <w:rsid w:val="007F1B89"/>
    <w:rsid w:val="007F2609"/>
    <w:rsid w:val="007F3EE1"/>
    <w:rsid w:val="007F419A"/>
    <w:rsid w:val="007F4826"/>
    <w:rsid w:val="007F4CA9"/>
    <w:rsid w:val="007F564F"/>
    <w:rsid w:val="007F5ADC"/>
    <w:rsid w:val="007F7058"/>
    <w:rsid w:val="007F7A28"/>
    <w:rsid w:val="007F7E51"/>
    <w:rsid w:val="0080026C"/>
    <w:rsid w:val="008004B6"/>
    <w:rsid w:val="00801188"/>
    <w:rsid w:val="0080297D"/>
    <w:rsid w:val="00803038"/>
    <w:rsid w:val="0080336C"/>
    <w:rsid w:val="00803F74"/>
    <w:rsid w:val="00804F13"/>
    <w:rsid w:val="008057D2"/>
    <w:rsid w:val="0080580C"/>
    <w:rsid w:val="00805DAA"/>
    <w:rsid w:val="00806028"/>
    <w:rsid w:val="00806E29"/>
    <w:rsid w:val="008072EC"/>
    <w:rsid w:val="008077AB"/>
    <w:rsid w:val="008109B0"/>
    <w:rsid w:val="00810FC0"/>
    <w:rsid w:val="00812505"/>
    <w:rsid w:val="00812D4B"/>
    <w:rsid w:val="008131E2"/>
    <w:rsid w:val="008135BD"/>
    <w:rsid w:val="008135F2"/>
    <w:rsid w:val="00813CCB"/>
    <w:rsid w:val="008140A3"/>
    <w:rsid w:val="00814862"/>
    <w:rsid w:val="00814BA2"/>
    <w:rsid w:val="0081632E"/>
    <w:rsid w:val="008165C7"/>
    <w:rsid w:val="00816EFA"/>
    <w:rsid w:val="008171B9"/>
    <w:rsid w:val="0081754B"/>
    <w:rsid w:val="00817A50"/>
    <w:rsid w:val="00817CBD"/>
    <w:rsid w:val="008201D5"/>
    <w:rsid w:val="008212F5"/>
    <w:rsid w:val="00821D41"/>
    <w:rsid w:val="008222DD"/>
    <w:rsid w:val="0082231F"/>
    <w:rsid w:val="00823157"/>
    <w:rsid w:val="00823CFE"/>
    <w:rsid w:val="008249A9"/>
    <w:rsid w:val="00825B0A"/>
    <w:rsid w:val="00826437"/>
    <w:rsid w:val="00826918"/>
    <w:rsid w:val="00826D6C"/>
    <w:rsid w:val="0082719B"/>
    <w:rsid w:val="0082734E"/>
    <w:rsid w:val="008274CE"/>
    <w:rsid w:val="00827F40"/>
    <w:rsid w:val="008301F1"/>
    <w:rsid w:val="00831EC7"/>
    <w:rsid w:val="008329E8"/>
    <w:rsid w:val="00832FBE"/>
    <w:rsid w:val="0083376A"/>
    <w:rsid w:val="008371B1"/>
    <w:rsid w:val="00837BB9"/>
    <w:rsid w:val="00841A74"/>
    <w:rsid w:val="00841BAE"/>
    <w:rsid w:val="00841EB6"/>
    <w:rsid w:val="00842047"/>
    <w:rsid w:val="00842066"/>
    <w:rsid w:val="00842426"/>
    <w:rsid w:val="00842D93"/>
    <w:rsid w:val="00842F19"/>
    <w:rsid w:val="0084438A"/>
    <w:rsid w:val="00845466"/>
    <w:rsid w:val="00847B10"/>
    <w:rsid w:val="00847E16"/>
    <w:rsid w:val="00847FC8"/>
    <w:rsid w:val="00850119"/>
    <w:rsid w:val="0085044C"/>
    <w:rsid w:val="00850674"/>
    <w:rsid w:val="0085119B"/>
    <w:rsid w:val="00851487"/>
    <w:rsid w:val="00851B8B"/>
    <w:rsid w:val="00852278"/>
    <w:rsid w:val="0085289D"/>
    <w:rsid w:val="0085378A"/>
    <w:rsid w:val="008541CC"/>
    <w:rsid w:val="00854471"/>
    <w:rsid w:val="00854C6C"/>
    <w:rsid w:val="00854C75"/>
    <w:rsid w:val="008553D2"/>
    <w:rsid w:val="008556D0"/>
    <w:rsid w:val="00855B95"/>
    <w:rsid w:val="00855F58"/>
    <w:rsid w:val="008562E4"/>
    <w:rsid w:val="00856CE1"/>
    <w:rsid w:val="00857116"/>
    <w:rsid w:val="00860241"/>
    <w:rsid w:val="00860309"/>
    <w:rsid w:val="008609D3"/>
    <w:rsid w:val="00860A7E"/>
    <w:rsid w:val="0086104F"/>
    <w:rsid w:val="00861CFE"/>
    <w:rsid w:val="0086289D"/>
    <w:rsid w:val="00862EC3"/>
    <w:rsid w:val="00862FE3"/>
    <w:rsid w:val="00863313"/>
    <w:rsid w:val="0086358C"/>
    <w:rsid w:val="008640BE"/>
    <w:rsid w:val="0086483C"/>
    <w:rsid w:val="00864852"/>
    <w:rsid w:val="00864BF2"/>
    <w:rsid w:val="00865074"/>
    <w:rsid w:val="0086616D"/>
    <w:rsid w:val="008665CE"/>
    <w:rsid w:val="008669E0"/>
    <w:rsid w:val="00866B44"/>
    <w:rsid w:val="00867389"/>
    <w:rsid w:val="00867673"/>
    <w:rsid w:val="00867B16"/>
    <w:rsid w:val="00867BB2"/>
    <w:rsid w:val="00870418"/>
    <w:rsid w:val="00870E8F"/>
    <w:rsid w:val="008714CE"/>
    <w:rsid w:val="00871809"/>
    <w:rsid w:val="00871BBE"/>
    <w:rsid w:val="00872648"/>
    <w:rsid w:val="00872C0C"/>
    <w:rsid w:val="00873500"/>
    <w:rsid w:val="00873B05"/>
    <w:rsid w:val="008740C6"/>
    <w:rsid w:val="0087473D"/>
    <w:rsid w:val="00875583"/>
    <w:rsid w:val="00875A98"/>
    <w:rsid w:val="0087609E"/>
    <w:rsid w:val="008767C5"/>
    <w:rsid w:val="00876D29"/>
    <w:rsid w:val="00876DBE"/>
    <w:rsid w:val="008770C4"/>
    <w:rsid w:val="0087792C"/>
    <w:rsid w:val="00880037"/>
    <w:rsid w:val="00881133"/>
    <w:rsid w:val="00881598"/>
    <w:rsid w:val="008815C0"/>
    <w:rsid w:val="00881634"/>
    <w:rsid w:val="00881647"/>
    <w:rsid w:val="0088193D"/>
    <w:rsid w:val="008825DE"/>
    <w:rsid w:val="0088271E"/>
    <w:rsid w:val="00882799"/>
    <w:rsid w:val="00882C24"/>
    <w:rsid w:val="00883366"/>
    <w:rsid w:val="00883BF5"/>
    <w:rsid w:val="00884C75"/>
    <w:rsid w:val="008862A4"/>
    <w:rsid w:val="00886991"/>
    <w:rsid w:val="00886E22"/>
    <w:rsid w:val="00886F4E"/>
    <w:rsid w:val="0088700D"/>
    <w:rsid w:val="008872CA"/>
    <w:rsid w:val="00890469"/>
    <w:rsid w:val="00890B87"/>
    <w:rsid w:val="00891EB1"/>
    <w:rsid w:val="00892394"/>
    <w:rsid w:val="00892690"/>
    <w:rsid w:val="00892737"/>
    <w:rsid w:val="00892FAA"/>
    <w:rsid w:val="00893156"/>
    <w:rsid w:val="008932FC"/>
    <w:rsid w:val="00893571"/>
    <w:rsid w:val="00893B53"/>
    <w:rsid w:val="008965A8"/>
    <w:rsid w:val="00896886"/>
    <w:rsid w:val="00896AE7"/>
    <w:rsid w:val="00896D92"/>
    <w:rsid w:val="008974F2"/>
    <w:rsid w:val="0089772B"/>
    <w:rsid w:val="008A0420"/>
    <w:rsid w:val="008A0BEC"/>
    <w:rsid w:val="008A0D49"/>
    <w:rsid w:val="008A16C0"/>
    <w:rsid w:val="008A1DE6"/>
    <w:rsid w:val="008A2273"/>
    <w:rsid w:val="008A2FF5"/>
    <w:rsid w:val="008A307E"/>
    <w:rsid w:val="008A430C"/>
    <w:rsid w:val="008A4B0C"/>
    <w:rsid w:val="008A4B8A"/>
    <w:rsid w:val="008A5B11"/>
    <w:rsid w:val="008A5BDF"/>
    <w:rsid w:val="008A5FC7"/>
    <w:rsid w:val="008A6189"/>
    <w:rsid w:val="008A6793"/>
    <w:rsid w:val="008A695C"/>
    <w:rsid w:val="008A7D66"/>
    <w:rsid w:val="008B0650"/>
    <w:rsid w:val="008B09A3"/>
    <w:rsid w:val="008B1001"/>
    <w:rsid w:val="008B2595"/>
    <w:rsid w:val="008B289A"/>
    <w:rsid w:val="008B2A30"/>
    <w:rsid w:val="008B3066"/>
    <w:rsid w:val="008B3E2F"/>
    <w:rsid w:val="008B42F3"/>
    <w:rsid w:val="008B4983"/>
    <w:rsid w:val="008B760F"/>
    <w:rsid w:val="008B77C4"/>
    <w:rsid w:val="008B7A4E"/>
    <w:rsid w:val="008C02E6"/>
    <w:rsid w:val="008C296A"/>
    <w:rsid w:val="008C2AE9"/>
    <w:rsid w:val="008C3052"/>
    <w:rsid w:val="008C3804"/>
    <w:rsid w:val="008C3AEA"/>
    <w:rsid w:val="008C3DD9"/>
    <w:rsid w:val="008C4536"/>
    <w:rsid w:val="008C54E1"/>
    <w:rsid w:val="008C560F"/>
    <w:rsid w:val="008C58DC"/>
    <w:rsid w:val="008C631E"/>
    <w:rsid w:val="008C6A05"/>
    <w:rsid w:val="008C702C"/>
    <w:rsid w:val="008C75D6"/>
    <w:rsid w:val="008C775C"/>
    <w:rsid w:val="008C7855"/>
    <w:rsid w:val="008C7B2B"/>
    <w:rsid w:val="008D1396"/>
    <w:rsid w:val="008D1BE2"/>
    <w:rsid w:val="008D365A"/>
    <w:rsid w:val="008D385A"/>
    <w:rsid w:val="008D3F68"/>
    <w:rsid w:val="008D50B8"/>
    <w:rsid w:val="008D5118"/>
    <w:rsid w:val="008D678F"/>
    <w:rsid w:val="008D7749"/>
    <w:rsid w:val="008D7DBA"/>
    <w:rsid w:val="008D7E32"/>
    <w:rsid w:val="008D7ED6"/>
    <w:rsid w:val="008E0255"/>
    <w:rsid w:val="008E0564"/>
    <w:rsid w:val="008E0F8E"/>
    <w:rsid w:val="008E1A18"/>
    <w:rsid w:val="008E4047"/>
    <w:rsid w:val="008E42B7"/>
    <w:rsid w:val="008E4E9B"/>
    <w:rsid w:val="008E4F05"/>
    <w:rsid w:val="008E517E"/>
    <w:rsid w:val="008E572B"/>
    <w:rsid w:val="008E5A75"/>
    <w:rsid w:val="008E65CB"/>
    <w:rsid w:val="008E6839"/>
    <w:rsid w:val="008E6C7A"/>
    <w:rsid w:val="008E7485"/>
    <w:rsid w:val="008E7D29"/>
    <w:rsid w:val="008F0CB3"/>
    <w:rsid w:val="008F0E7F"/>
    <w:rsid w:val="008F0EA0"/>
    <w:rsid w:val="008F16E5"/>
    <w:rsid w:val="008F195A"/>
    <w:rsid w:val="008F1D98"/>
    <w:rsid w:val="008F1ED4"/>
    <w:rsid w:val="008F2322"/>
    <w:rsid w:val="008F23AE"/>
    <w:rsid w:val="008F24A9"/>
    <w:rsid w:val="008F2EED"/>
    <w:rsid w:val="008F3C03"/>
    <w:rsid w:val="008F3DCB"/>
    <w:rsid w:val="008F45DD"/>
    <w:rsid w:val="008F54E0"/>
    <w:rsid w:val="008F572F"/>
    <w:rsid w:val="008F6560"/>
    <w:rsid w:val="008F6F97"/>
    <w:rsid w:val="008F750E"/>
    <w:rsid w:val="008F7EB0"/>
    <w:rsid w:val="00900103"/>
    <w:rsid w:val="00900A47"/>
    <w:rsid w:val="00901076"/>
    <w:rsid w:val="0090118C"/>
    <w:rsid w:val="0090213C"/>
    <w:rsid w:val="009028BC"/>
    <w:rsid w:val="00902C1B"/>
    <w:rsid w:val="0090325C"/>
    <w:rsid w:val="00903635"/>
    <w:rsid w:val="00903CC2"/>
    <w:rsid w:val="009046EA"/>
    <w:rsid w:val="009048C1"/>
    <w:rsid w:val="00904A81"/>
    <w:rsid w:val="0090512C"/>
    <w:rsid w:val="00905436"/>
    <w:rsid w:val="00905500"/>
    <w:rsid w:val="00905B0C"/>
    <w:rsid w:val="00905B7D"/>
    <w:rsid w:val="009069BC"/>
    <w:rsid w:val="00906A33"/>
    <w:rsid w:val="00906AF9"/>
    <w:rsid w:val="00907096"/>
    <w:rsid w:val="009070C5"/>
    <w:rsid w:val="009071EF"/>
    <w:rsid w:val="00907DBB"/>
    <w:rsid w:val="00907EF6"/>
    <w:rsid w:val="00910075"/>
    <w:rsid w:val="0091071B"/>
    <w:rsid w:val="00910BD1"/>
    <w:rsid w:val="00910CBD"/>
    <w:rsid w:val="00910D98"/>
    <w:rsid w:val="00911676"/>
    <w:rsid w:val="00911CF3"/>
    <w:rsid w:val="00911D9F"/>
    <w:rsid w:val="00911F5A"/>
    <w:rsid w:val="00911FBB"/>
    <w:rsid w:val="00912659"/>
    <w:rsid w:val="0091285F"/>
    <w:rsid w:val="00913751"/>
    <w:rsid w:val="00913E9C"/>
    <w:rsid w:val="009141DE"/>
    <w:rsid w:val="0091431F"/>
    <w:rsid w:val="009149DE"/>
    <w:rsid w:val="00916C08"/>
    <w:rsid w:val="00916E1E"/>
    <w:rsid w:val="009200EF"/>
    <w:rsid w:val="00920BA9"/>
    <w:rsid w:val="009219F9"/>
    <w:rsid w:val="009222F6"/>
    <w:rsid w:val="0092230E"/>
    <w:rsid w:val="00922652"/>
    <w:rsid w:val="00922A1E"/>
    <w:rsid w:val="00922DF7"/>
    <w:rsid w:val="009235B0"/>
    <w:rsid w:val="00924210"/>
    <w:rsid w:val="00925246"/>
    <w:rsid w:val="0092556E"/>
    <w:rsid w:val="00925739"/>
    <w:rsid w:val="009264C0"/>
    <w:rsid w:val="00926681"/>
    <w:rsid w:val="00926A41"/>
    <w:rsid w:val="00926D76"/>
    <w:rsid w:val="00927395"/>
    <w:rsid w:val="00927413"/>
    <w:rsid w:val="00927EE2"/>
    <w:rsid w:val="00930002"/>
    <w:rsid w:val="00930DD2"/>
    <w:rsid w:val="00932A4B"/>
    <w:rsid w:val="00932DA1"/>
    <w:rsid w:val="00932F0D"/>
    <w:rsid w:val="00933896"/>
    <w:rsid w:val="00933F06"/>
    <w:rsid w:val="00934475"/>
    <w:rsid w:val="00934B5D"/>
    <w:rsid w:val="00936202"/>
    <w:rsid w:val="0093799B"/>
    <w:rsid w:val="00940011"/>
    <w:rsid w:val="0094027F"/>
    <w:rsid w:val="00940432"/>
    <w:rsid w:val="00941AC3"/>
    <w:rsid w:val="00941C56"/>
    <w:rsid w:val="0094229E"/>
    <w:rsid w:val="00942776"/>
    <w:rsid w:val="00942BE4"/>
    <w:rsid w:val="00943142"/>
    <w:rsid w:val="00943505"/>
    <w:rsid w:val="00943524"/>
    <w:rsid w:val="00943ADC"/>
    <w:rsid w:val="00944307"/>
    <w:rsid w:val="0094445E"/>
    <w:rsid w:val="0094581C"/>
    <w:rsid w:val="00946039"/>
    <w:rsid w:val="009460EC"/>
    <w:rsid w:val="00946F18"/>
    <w:rsid w:val="009476A5"/>
    <w:rsid w:val="009500B4"/>
    <w:rsid w:val="009501AD"/>
    <w:rsid w:val="00950729"/>
    <w:rsid w:val="00950E5C"/>
    <w:rsid w:val="00951012"/>
    <w:rsid w:val="00951016"/>
    <w:rsid w:val="0095106F"/>
    <w:rsid w:val="009514CC"/>
    <w:rsid w:val="009519F3"/>
    <w:rsid w:val="00953A9C"/>
    <w:rsid w:val="00953D9F"/>
    <w:rsid w:val="00953F29"/>
    <w:rsid w:val="00954AD0"/>
    <w:rsid w:val="00955485"/>
    <w:rsid w:val="00955E5F"/>
    <w:rsid w:val="00956659"/>
    <w:rsid w:val="00956FDE"/>
    <w:rsid w:val="009576E0"/>
    <w:rsid w:val="00957D34"/>
    <w:rsid w:val="00957D9C"/>
    <w:rsid w:val="0096038C"/>
    <w:rsid w:val="009606D2"/>
    <w:rsid w:val="009607CD"/>
    <w:rsid w:val="00960CD5"/>
    <w:rsid w:val="0096123F"/>
    <w:rsid w:val="009613BE"/>
    <w:rsid w:val="00961704"/>
    <w:rsid w:val="00961949"/>
    <w:rsid w:val="0096260A"/>
    <w:rsid w:val="00962BA4"/>
    <w:rsid w:val="009634F4"/>
    <w:rsid w:val="00963EE5"/>
    <w:rsid w:val="0096427F"/>
    <w:rsid w:val="00964B96"/>
    <w:rsid w:val="00964EC8"/>
    <w:rsid w:val="00964F57"/>
    <w:rsid w:val="00965B34"/>
    <w:rsid w:val="00966359"/>
    <w:rsid w:val="00966871"/>
    <w:rsid w:val="0096694A"/>
    <w:rsid w:val="00966D09"/>
    <w:rsid w:val="00966E94"/>
    <w:rsid w:val="00967512"/>
    <w:rsid w:val="00967D6C"/>
    <w:rsid w:val="009700D6"/>
    <w:rsid w:val="00970FA6"/>
    <w:rsid w:val="00971477"/>
    <w:rsid w:val="00971B20"/>
    <w:rsid w:val="00971F88"/>
    <w:rsid w:val="0097262B"/>
    <w:rsid w:val="00972C16"/>
    <w:rsid w:val="00972D55"/>
    <w:rsid w:val="00973106"/>
    <w:rsid w:val="009745C6"/>
    <w:rsid w:val="009747FB"/>
    <w:rsid w:val="00974D10"/>
    <w:rsid w:val="009751D3"/>
    <w:rsid w:val="00975217"/>
    <w:rsid w:val="009754F8"/>
    <w:rsid w:val="0097567F"/>
    <w:rsid w:val="00976430"/>
    <w:rsid w:val="009765B9"/>
    <w:rsid w:val="0097665F"/>
    <w:rsid w:val="0097677F"/>
    <w:rsid w:val="009770F2"/>
    <w:rsid w:val="009775F6"/>
    <w:rsid w:val="0097781A"/>
    <w:rsid w:val="00977B2B"/>
    <w:rsid w:val="00977E2C"/>
    <w:rsid w:val="009800AA"/>
    <w:rsid w:val="009802C1"/>
    <w:rsid w:val="009818A7"/>
    <w:rsid w:val="00981F39"/>
    <w:rsid w:val="009823AB"/>
    <w:rsid w:val="009828D7"/>
    <w:rsid w:val="00982BF6"/>
    <w:rsid w:val="009834A4"/>
    <w:rsid w:val="00983F09"/>
    <w:rsid w:val="00985893"/>
    <w:rsid w:val="00986257"/>
    <w:rsid w:val="009864FB"/>
    <w:rsid w:val="00986530"/>
    <w:rsid w:val="00987849"/>
    <w:rsid w:val="00990F46"/>
    <w:rsid w:val="00991089"/>
    <w:rsid w:val="0099191A"/>
    <w:rsid w:val="00991BCE"/>
    <w:rsid w:val="00992A6F"/>
    <w:rsid w:val="00992C75"/>
    <w:rsid w:val="00993140"/>
    <w:rsid w:val="0099364A"/>
    <w:rsid w:val="00994340"/>
    <w:rsid w:val="00994550"/>
    <w:rsid w:val="009953D6"/>
    <w:rsid w:val="00995F2A"/>
    <w:rsid w:val="00995F44"/>
    <w:rsid w:val="00996696"/>
    <w:rsid w:val="0099753E"/>
    <w:rsid w:val="009A003F"/>
    <w:rsid w:val="009A0FA3"/>
    <w:rsid w:val="009A1828"/>
    <w:rsid w:val="009A2EA1"/>
    <w:rsid w:val="009A31FA"/>
    <w:rsid w:val="009A3A39"/>
    <w:rsid w:val="009A44BF"/>
    <w:rsid w:val="009A4DCE"/>
    <w:rsid w:val="009A4F44"/>
    <w:rsid w:val="009A511E"/>
    <w:rsid w:val="009A538A"/>
    <w:rsid w:val="009A565E"/>
    <w:rsid w:val="009A578E"/>
    <w:rsid w:val="009A6002"/>
    <w:rsid w:val="009A68D6"/>
    <w:rsid w:val="009A6DB2"/>
    <w:rsid w:val="009A7180"/>
    <w:rsid w:val="009A794D"/>
    <w:rsid w:val="009A7BEE"/>
    <w:rsid w:val="009B169D"/>
    <w:rsid w:val="009B1F94"/>
    <w:rsid w:val="009B34D2"/>
    <w:rsid w:val="009B353C"/>
    <w:rsid w:val="009B37C0"/>
    <w:rsid w:val="009B3BB9"/>
    <w:rsid w:val="009B4264"/>
    <w:rsid w:val="009B42D9"/>
    <w:rsid w:val="009B56F8"/>
    <w:rsid w:val="009B5A36"/>
    <w:rsid w:val="009B5D8A"/>
    <w:rsid w:val="009B6859"/>
    <w:rsid w:val="009B694B"/>
    <w:rsid w:val="009B6BB2"/>
    <w:rsid w:val="009B7056"/>
    <w:rsid w:val="009B73B3"/>
    <w:rsid w:val="009B74C6"/>
    <w:rsid w:val="009B7AB8"/>
    <w:rsid w:val="009C07DA"/>
    <w:rsid w:val="009C12B3"/>
    <w:rsid w:val="009C1431"/>
    <w:rsid w:val="009C165B"/>
    <w:rsid w:val="009C2404"/>
    <w:rsid w:val="009C258E"/>
    <w:rsid w:val="009C2A59"/>
    <w:rsid w:val="009C2F6D"/>
    <w:rsid w:val="009C3089"/>
    <w:rsid w:val="009C33B4"/>
    <w:rsid w:val="009C4658"/>
    <w:rsid w:val="009C482A"/>
    <w:rsid w:val="009C50E6"/>
    <w:rsid w:val="009C5953"/>
    <w:rsid w:val="009C5B18"/>
    <w:rsid w:val="009C5DC2"/>
    <w:rsid w:val="009C6576"/>
    <w:rsid w:val="009C7C80"/>
    <w:rsid w:val="009C7FE6"/>
    <w:rsid w:val="009D130A"/>
    <w:rsid w:val="009D1471"/>
    <w:rsid w:val="009D1538"/>
    <w:rsid w:val="009D1B20"/>
    <w:rsid w:val="009D1B7D"/>
    <w:rsid w:val="009D1E1A"/>
    <w:rsid w:val="009D23BB"/>
    <w:rsid w:val="009D242B"/>
    <w:rsid w:val="009D26A9"/>
    <w:rsid w:val="009D3EC8"/>
    <w:rsid w:val="009D435D"/>
    <w:rsid w:val="009D438A"/>
    <w:rsid w:val="009D4B33"/>
    <w:rsid w:val="009D5A25"/>
    <w:rsid w:val="009D649B"/>
    <w:rsid w:val="009D7189"/>
    <w:rsid w:val="009D7A06"/>
    <w:rsid w:val="009E006D"/>
    <w:rsid w:val="009E0292"/>
    <w:rsid w:val="009E146D"/>
    <w:rsid w:val="009E15A7"/>
    <w:rsid w:val="009E186F"/>
    <w:rsid w:val="009E19DC"/>
    <w:rsid w:val="009E1EF2"/>
    <w:rsid w:val="009E30B5"/>
    <w:rsid w:val="009E4984"/>
    <w:rsid w:val="009E49FF"/>
    <w:rsid w:val="009E5404"/>
    <w:rsid w:val="009E5650"/>
    <w:rsid w:val="009F00F8"/>
    <w:rsid w:val="009F08AD"/>
    <w:rsid w:val="009F1130"/>
    <w:rsid w:val="009F11D6"/>
    <w:rsid w:val="009F16AE"/>
    <w:rsid w:val="009F2EE1"/>
    <w:rsid w:val="009F368F"/>
    <w:rsid w:val="009F36F4"/>
    <w:rsid w:val="009F3A1E"/>
    <w:rsid w:val="009F3D8A"/>
    <w:rsid w:val="009F459A"/>
    <w:rsid w:val="009F4661"/>
    <w:rsid w:val="009F4A68"/>
    <w:rsid w:val="009F4DA7"/>
    <w:rsid w:val="009F56C9"/>
    <w:rsid w:val="009F5B56"/>
    <w:rsid w:val="009F5FC0"/>
    <w:rsid w:val="009F69CC"/>
    <w:rsid w:val="009F726F"/>
    <w:rsid w:val="009F7474"/>
    <w:rsid w:val="009F778F"/>
    <w:rsid w:val="00A001B6"/>
    <w:rsid w:val="00A001E9"/>
    <w:rsid w:val="00A00237"/>
    <w:rsid w:val="00A00281"/>
    <w:rsid w:val="00A003F9"/>
    <w:rsid w:val="00A00E57"/>
    <w:rsid w:val="00A01483"/>
    <w:rsid w:val="00A01579"/>
    <w:rsid w:val="00A018E5"/>
    <w:rsid w:val="00A022AC"/>
    <w:rsid w:val="00A028A2"/>
    <w:rsid w:val="00A02FF7"/>
    <w:rsid w:val="00A036C1"/>
    <w:rsid w:val="00A0414A"/>
    <w:rsid w:val="00A05075"/>
    <w:rsid w:val="00A054D4"/>
    <w:rsid w:val="00A05A73"/>
    <w:rsid w:val="00A0671C"/>
    <w:rsid w:val="00A06A6A"/>
    <w:rsid w:val="00A06C10"/>
    <w:rsid w:val="00A07211"/>
    <w:rsid w:val="00A0751B"/>
    <w:rsid w:val="00A07C00"/>
    <w:rsid w:val="00A07C2F"/>
    <w:rsid w:val="00A07C9A"/>
    <w:rsid w:val="00A115B5"/>
    <w:rsid w:val="00A11BD0"/>
    <w:rsid w:val="00A12080"/>
    <w:rsid w:val="00A12156"/>
    <w:rsid w:val="00A1276A"/>
    <w:rsid w:val="00A13033"/>
    <w:rsid w:val="00A1317C"/>
    <w:rsid w:val="00A1330E"/>
    <w:rsid w:val="00A14704"/>
    <w:rsid w:val="00A14F35"/>
    <w:rsid w:val="00A1654A"/>
    <w:rsid w:val="00A1658C"/>
    <w:rsid w:val="00A16984"/>
    <w:rsid w:val="00A16EA6"/>
    <w:rsid w:val="00A17121"/>
    <w:rsid w:val="00A1736B"/>
    <w:rsid w:val="00A17D3C"/>
    <w:rsid w:val="00A206D1"/>
    <w:rsid w:val="00A21802"/>
    <w:rsid w:val="00A21A1F"/>
    <w:rsid w:val="00A22DE2"/>
    <w:rsid w:val="00A22FF0"/>
    <w:rsid w:val="00A231F9"/>
    <w:rsid w:val="00A23B9A"/>
    <w:rsid w:val="00A2444A"/>
    <w:rsid w:val="00A24978"/>
    <w:rsid w:val="00A250BB"/>
    <w:rsid w:val="00A26AFD"/>
    <w:rsid w:val="00A27958"/>
    <w:rsid w:val="00A30261"/>
    <w:rsid w:val="00A3027B"/>
    <w:rsid w:val="00A309FA"/>
    <w:rsid w:val="00A30B29"/>
    <w:rsid w:val="00A314F5"/>
    <w:rsid w:val="00A3151A"/>
    <w:rsid w:val="00A3179C"/>
    <w:rsid w:val="00A31949"/>
    <w:rsid w:val="00A31B74"/>
    <w:rsid w:val="00A31EE0"/>
    <w:rsid w:val="00A327B5"/>
    <w:rsid w:val="00A33597"/>
    <w:rsid w:val="00A33DE5"/>
    <w:rsid w:val="00A33F82"/>
    <w:rsid w:val="00A340D2"/>
    <w:rsid w:val="00A34BFD"/>
    <w:rsid w:val="00A34CEB"/>
    <w:rsid w:val="00A34F4B"/>
    <w:rsid w:val="00A350EF"/>
    <w:rsid w:val="00A351DB"/>
    <w:rsid w:val="00A354DA"/>
    <w:rsid w:val="00A355ED"/>
    <w:rsid w:val="00A35776"/>
    <w:rsid w:val="00A35B38"/>
    <w:rsid w:val="00A35F31"/>
    <w:rsid w:val="00A375A3"/>
    <w:rsid w:val="00A37B71"/>
    <w:rsid w:val="00A37F15"/>
    <w:rsid w:val="00A40194"/>
    <w:rsid w:val="00A40644"/>
    <w:rsid w:val="00A40C3A"/>
    <w:rsid w:val="00A41527"/>
    <w:rsid w:val="00A4203D"/>
    <w:rsid w:val="00A4213C"/>
    <w:rsid w:val="00A42B76"/>
    <w:rsid w:val="00A42F32"/>
    <w:rsid w:val="00A442D7"/>
    <w:rsid w:val="00A45AD4"/>
    <w:rsid w:val="00A45CF1"/>
    <w:rsid w:val="00A46254"/>
    <w:rsid w:val="00A466CD"/>
    <w:rsid w:val="00A47BA3"/>
    <w:rsid w:val="00A505B6"/>
    <w:rsid w:val="00A51985"/>
    <w:rsid w:val="00A52445"/>
    <w:rsid w:val="00A52C28"/>
    <w:rsid w:val="00A533AD"/>
    <w:rsid w:val="00A54548"/>
    <w:rsid w:val="00A54B4A"/>
    <w:rsid w:val="00A5507C"/>
    <w:rsid w:val="00A553F4"/>
    <w:rsid w:val="00A55FE8"/>
    <w:rsid w:val="00A563EE"/>
    <w:rsid w:val="00A56F23"/>
    <w:rsid w:val="00A57A90"/>
    <w:rsid w:val="00A57BA1"/>
    <w:rsid w:val="00A6098A"/>
    <w:rsid w:val="00A60C36"/>
    <w:rsid w:val="00A60EAA"/>
    <w:rsid w:val="00A6323B"/>
    <w:rsid w:val="00A63493"/>
    <w:rsid w:val="00A63525"/>
    <w:rsid w:val="00A6384C"/>
    <w:rsid w:val="00A63979"/>
    <w:rsid w:val="00A640E4"/>
    <w:rsid w:val="00A641C2"/>
    <w:rsid w:val="00A64B94"/>
    <w:rsid w:val="00A64FF7"/>
    <w:rsid w:val="00A658B5"/>
    <w:rsid w:val="00A65A6C"/>
    <w:rsid w:val="00A66D0A"/>
    <w:rsid w:val="00A67611"/>
    <w:rsid w:val="00A67A21"/>
    <w:rsid w:val="00A67B45"/>
    <w:rsid w:val="00A7000D"/>
    <w:rsid w:val="00A72611"/>
    <w:rsid w:val="00A72981"/>
    <w:rsid w:val="00A729E4"/>
    <w:rsid w:val="00A72DD5"/>
    <w:rsid w:val="00A73876"/>
    <w:rsid w:val="00A73CBC"/>
    <w:rsid w:val="00A748D3"/>
    <w:rsid w:val="00A74BF0"/>
    <w:rsid w:val="00A74C42"/>
    <w:rsid w:val="00A74E4C"/>
    <w:rsid w:val="00A76110"/>
    <w:rsid w:val="00A76E5B"/>
    <w:rsid w:val="00A77354"/>
    <w:rsid w:val="00A7748F"/>
    <w:rsid w:val="00A80A84"/>
    <w:rsid w:val="00A819E2"/>
    <w:rsid w:val="00A81AC4"/>
    <w:rsid w:val="00A81C65"/>
    <w:rsid w:val="00A8211B"/>
    <w:rsid w:val="00A82507"/>
    <w:rsid w:val="00A82D69"/>
    <w:rsid w:val="00A82F02"/>
    <w:rsid w:val="00A8318B"/>
    <w:rsid w:val="00A83644"/>
    <w:rsid w:val="00A844C4"/>
    <w:rsid w:val="00A846D2"/>
    <w:rsid w:val="00A849DB"/>
    <w:rsid w:val="00A8505C"/>
    <w:rsid w:val="00A8537B"/>
    <w:rsid w:val="00A85C5C"/>
    <w:rsid w:val="00A86DF0"/>
    <w:rsid w:val="00A870E4"/>
    <w:rsid w:val="00A873DE"/>
    <w:rsid w:val="00A90874"/>
    <w:rsid w:val="00A90AB5"/>
    <w:rsid w:val="00A9207E"/>
    <w:rsid w:val="00A9229C"/>
    <w:rsid w:val="00A925F8"/>
    <w:rsid w:val="00A92C66"/>
    <w:rsid w:val="00A93666"/>
    <w:rsid w:val="00A93813"/>
    <w:rsid w:val="00A94085"/>
    <w:rsid w:val="00A94E43"/>
    <w:rsid w:val="00A95032"/>
    <w:rsid w:val="00A9532D"/>
    <w:rsid w:val="00A95A83"/>
    <w:rsid w:val="00A95DCC"/>
    <w:rsid w:val="00A95F89"/>
    <w:rsid w:val="00A9658C"/>
    <w:rsid w:val="00A9683A"/>
    <w:rsid w:val="00AA0333"/>
    <w:rsid w:val="00AA1C31"/>
    <w:rsid w:val="00AA1CA3"/>
    <w:rsid w:val="00AA22DD"/>
    <w:rsid w:val="00AA2416"/>
    <w:rsid w:val="00AA3580"/>
    <w:rsid w:val="00AA35B2"/>
    <w:rsid w:val="00AA3A54"/>
    <w:rsid w:val="00AA3E47"/>
    <w:rsid w:val="00AA4190"/>
    <w:rsid w:val="00AA4A10"/>
    <w:rsid w:val="00AA53BC"/>
    <w:rsid w:val="00AA6DBC"/>
    <w:rsid w:val="00AA6DE1"/>
    <w:rsid w:val="00AA6F89"/>
    <w:rsid w:val="00AA70F8"/>
    <w:rsid w:val="00AA7C0E"/>
    <w:rsid w:val="00AB01A9"/>
    <w:rsid w:val="00AB0833"/>
    <w:rsid w:val="00AB0B45"/>
    <w:rsid w:val="00AB0E5D"/>
    <w:rsid w:val="00AB2886"/>
    <w:rsid w:val="00AB5231"/>
    <w:rsid w:val="00AB72D6"/>
    <w:rsid w:val="00AB7563"/>
    <w:rsid w:val="00AC0248"/>
    <w:rsid w:val="00AC0CDF"/>
    <w:rsid w:val="00AC197F"/>
    <w:rsid w:val="00AC3487"/>
    <w:rsid w:val="00AC3781"/>
    <w:rsid w:val="00AC3C9A"/>
    <w:rsid w:val="00AC4317"/>
    <w:rsid w:val="00AC4DEE"/>
    <w:rsid w:val="00AC4F38"/>
    <w:rsid w:val="00AC5C10"/>
    <w:rsid w:val="00AC68C0"/>
    <w:rsid w:val="00AC6AEC"/>
    <w:rsid w:val="00AC6EA9"/>
    <w:rsid w:val="00AC6ED3"/>
    <w:rsid w:val="00AC73A4"/>
    <w:rsid w:val="00AC7968"/>
    <w:rsid w:val="00AD0095"/>
    <w:rsid w:val="00AD0896"/>
    <w:rsid w:val="00AD1285"/>
    <w:rsid w:val="00AD1D0A"/>
    <w:rsid w:val="00AD1D53"/>
    <w:rsid w:val="00AD2F7B"/>
    <w:rsid w:val="00AD3173"/>
    <w:rsid w:val="00AD33EF"/>
    <w:rsid w:val="00AD3B8A"/>
    <w:rsid w:val="00AD4019"/>
    <w:rsid w:val="00AD4657"/>
    <w:rsid w:val="00AD4E76"/>
    <w:rsid w:val="00AD53C7"/>
    <w:rsid w:val="00AD54D3"/>
    <w:rsid w:val="00AD623A"/>
    <w:rsid w:val="00AD7287"/>
    <w:rsid w:val="00AD74A8"/>
    <w:rsid w:val="00AD7C64"/>
    <w:rsid w:val="00AE0306"/>
    <w:rsid w:val="00AE114B"/>
    <w:rsid w:val="00AE1180"/>
    <w:rsid w:val="00AE1492"/>
    <w:rsid w:val="00AE16DB"/>
    <w:rsid w:val="00AE1B3E"/>
    <w:rsid w:val="00AE1B79"/>
    <w:rsid w:val="00AE1C27"/>
    <w:rsid w:val="00AE1CBF"/>
    <w:rsid w:val="00AE21AB"/>
    <w:rsid w:val="00AE22ED"/>
    <w:rsid w:val="00AE32B6"/>
    <w:rsid w:val="00AE3654"/>
    <w:rsid w:val="00AE48AF"/>
    <w:rsid w:val="00AE48D5"/>
    <w:rsid w:val="00AE4FFE"/>
    <w:rsid w:val="00AE5267"/>
    <w:rsid w:val="00AE5C0A"/>
    <w:rsid w:val="00AE63A5"/>
    <w:rsid w:val="00AE706F"/>
    <w:rsid w:val="00AE741A"/>
    <w:rsid w:val="00AF043C"/>
    <w:rsid w:val="00AF139F"/>
    <w:rsid w:val="00AF1472"/>
    <w:rsid w:val="00AF18DB"/>
    <w:rsid w:val="00AF25E7"/>
    <w:rsid w:val="00AF422F"/>
    <w:rsid w:val="00AF4279"/>
    <w:rsid w:val="00AF4A53"/>
    <w:rsid w:val="00AF4F80"/>
    <w:rsid w:val="00AF51D3"/>
    <w:rsid w:val="00AF5379"/>
    <w:rsid w:val="00AF5578"/>
    <w:rsid w:val="00AF58E1"/>
    <w:rsid w:val="00AF73F8"/>
    <w:rsid w:val="00AF761A"/>
    <w:rsid w:val="00AF7803"/>
    <w:rsid w:val="00AF7B48"/>
    <w:rsid w:val="00AF7BAE"/>
    <w:rsid w:val="00AF7D81"/>
    <w:rsid w:val="00AF7F1C"/>
    <w:rsid w:val="00B004D0"/>
    <w:rsid w:val="00B0087E"/>
    <w:rsid w:val="00B00EFF"/>
    <w:rsid w:val="00B00FC5"/>
    <w:rsid w:val="00B0167F"/>
    <w:rsid w:val="00B01D2A"/>
    <w:rsid w:val="00B02AEA"/>
    <w:rsid w:val="00B02D51"/>
    <w:rsid w:val="00B0342E"/>
    <w:rsid w:val="00B036FF"/>
    <w:rsid w:val="00B039F0"/>
    <w:rsid w:val="00B04064"/>
    <w:rsid w:val="00B04100"/>
    <w:rsid w:val="00B0425D"/>
    <w:rsid w:val="00B04DDC"/>
    <w:rsid w:val="00B05DAC"/>
    <w:rsid w:val="00B068A8"/>
    <w:rsid w:val="00B07129"/>
    <w:rsid w:val="00B07A3D"/>
    <w:rsid w:val="00B07B8D"/>
    <w:rsid w:val="00B10B0F"/>
    <w:rsid w:val="00B10E57"/>
    <w:rsid w:val="00B114D5"/>
    <w:rsid w:val="00B1179A"/>
    <w:rsid w:val="00B11A5C"/>
    <w:rsid w:val="00B11A9E"/>
    <w:rsid w:val="00B12F3D"/>
    <w:rsid w:val="00B13643"/>
    <w:rsid w:val="00B13AD0"/>
    <w:rsid w:val="00B13D7A"/>
    <w:rsid w:val="00B14A2E"/>
    <w:rsid w:val="00B14A3A"/>
    <w:rsid w:val="00B150EF"/>
    <w:rsid w:val="00B1559D"/>
    <w:rsid w:val="00B157C7"/>
    <w:rsid w:val="00B1735C"/>
    <w:rsid w:val="00B20399"/>
    <w:rsid w:val="00B20A32"/>
    <w:rsid w:val="00B2125F"/>
    <w:rsid w:val="00B2154E"/>
    <w:rsid w:val="00B21622"/>
    <w:rsid w:val="00B21ADE"/>
    <w:rsid w:val="00B228E1"/>
    <w:rsid w:val="00B228F6"/>
    <w:rsid w:val="00B22C7E"/>
    <w:rsid w:val="00B22D43"/>
    <w:rsid w:val="00B22EC1"/>
    <w:rsid w:val="00B240AB"/>
    <w:rsid w:val="00B24536"/>
    <w:rsid w:val="00B24899"/>
    <w:rsid w:val="00B2613F"/>
    <w:rsid w:val="00B26187"/>
    <w:rsid w:val="00B26359"/>
    <w:rsid w:val="00B26F24"/>
    <w:rsid w:val="00B26F50"/>
    <w:rsid w:val="00B2720B"/>
    <w:rsid w:val="00B27A60"/>
    <w:rsid w:val="00B3033D"/>
    <w:rsid w:val="00B30C8F"/>
    <w:rsid w:val="00B31610"/>
    <w:rsid w:val="00B31881"/>
    <w:rsid w:val="00B31951"/>
    <w:rsid w:val="00B32582"/>
    <w:rsid w:val="00B32E94"/>
    <w:rsid w:val="00B33494"/>
    <w:rsid w:val="00B3388F"/>
    <w:rsid w:val="00B3497E"/>
    <w:rsid w:val="00B34A0A"/>
    <w:rsid w:val="00B34A2B"/>
    <w:rsid w:val="00B34D76"/>
    <w:rsid w:val="00B35856"/>
    <w:rsid w:val="00B37E92"/>
    <w:rsid w:val="00B40929"/>
    <w:rsid w:val="00B40D6B"/>
    <w:rsid w:val="00B41025"/>
    <w:rsid w:val="00B413B5"/>
    <w:rsid w:val="00B41623"/>
    <w:rsid w:val="00B4165C"/>
    <w:rsid w:val="00B41748"/>
    <w:rsid w:val="00B42316"/>
    <w:rsid w:val="00B42346"/>
    <w:rsid w:val="00B428AB"/>
    <w:rsid w:val="00B43673"/>
    <w:rsid w:val="00B4429A"/>
    <w:rsid w:val="00B445F3"/>
    <w:rsid w:val="00B44EC2"/>
    <w:rsid w:val="00B45059"/>
    <w:rsid w:val="00B458E4"/>
    <w:rsid w:val="00B45A9C"/>
    <w:rsid w:val="00B45C05"/>
    <w:rsid w:val="00B465D5"/>
    <w:rsid w:val="00B4663F"/>
    <w:rsid w:val="00B46711"/>
    <w:rsid w:val="00B46A2D"/>
    <w:rsid w:val="00B46D41"/>
    <w:rsid w:val="00B47296"/>
    <w:rsid w:val="00B4783F"/>
    <w:rsid w:val="00B47B69"/>
    <w:rsid w:val="00B47E41"/>
    <w:rsid w:val="00B50ED0"/>
    <w:rsid w:val="00B50F16"/>
    <w:rsid w:val="00B5189A"/>
    <w:rsid w:val="00B51A81"/>
    <w:rsid w:val="00B51E86"/>
    <w:rsid w:val="00B523E7"/>
    <w:rsid w:val="00B534DE"/>
    <w:rsid w:val="00B53CF7"/>
    <w:rsid w:val="00B53D38"/>
    <w:rsid w:val="00B53EAE"/>
    <w:rsid w:val="00B53F34"/>
    <w:rsid w:val="00B5424F"/>
    <w:rsid w:val="00B548D7"/>
    <w:rsid w:val="00B54BD6"/>
    <w:rsid w:val="00B54C53"/>
    <w:rsid w:val="00B55502"/>
    <w:rsid w:val="00B56F9B"/>
    <w:rsid w:val="00B57CAB"/>
    <w:rsid w:val="00B61913"/>
    <w:rsid w:val="00B62478"/>
    <w:rsid w:val="00B62484"/>
    <w:rsid w:val="00B633E7"/>
    <w:rsid w:val="00B63E64"/>
    <w:rsid w:val="00B63F80"/>
    <w:rsid w:val="00B6455D"/>
    <w:rsid w:val="00B64ACA"/>
    <w:rsid w:val="00B64AD6"/>
    <w:rsid w:val="00B65A62"/>
    <w:rsid w:val="00B65AB4"/>
    <w:rsid w:val="00B65DF8"/>
    <w:rsid w:val="00B65F73"/>
    <w:rsid w:val="00B667BF"/>
    <w:rsid w:val="00B6714D"/>
    <w:rsid w:val="00B709C2"/>
    <w:rsid w:val="00B7106F"/>
    <w:rsid w:val="00B71B17"/>
    <w:rsid w:val="00B7228F"/>
    <w:rsid w:val="00B72A42"/>
    <w:rsid w:val="00B736EF"/>
    <w:rsid w:val="00B73B98"/>
    <w:rsid w:val="00B73EF1"/>
    <w:rsid w:val="00B73FE1"/>
    <w:rsid w:val="00B740B0"/>
    <w:rsid w:val="00B744D8"/>
    <w:rsid w:val="00B747B3"/>
    <w:rsid w:val="00B75735"/>
    <w:rsid w:val="00B75907"/>
    <w:rsid w:val="00B75E36"/>
    <w:rsid w:val="00B76A96"/>
    <w:rsid w:val="00B76BDD"/>
    <w:rsid w:val="00B7771A"/>
    <w:rsid w:val="00B77C3E"/>
    <w:rsid w:val="00B77D76"/>
    <w:rsid w:val="00B80104"/>
    <w:rsid w:val="00B80242"/>
    <w:rsid w:val="00B807B1"/>
    <w:rsid w:val="00B80C69"/>
    <w:rsid w:val="00B8108F"/>
    <w:rsid w:val="00B81D4E"/>
    <w:rsid w:val="00B81DBF"/>
    <w:rsid w:val="00B81FD7"/>
    <w:rsid w:val="00B8317C"/>
    <w:rsid w:val="00B8366A"/>
    <w:rsid w:val="00B83BA4"/>
    <w:rsid w:val="00B83F5F"/>
    <w:rsid w:val="00B85E55"/>
    <w:rsid w:val="00B86B22"/>
    <w:rsid w:val="00B872F5"/>
    <w:rsid w:val="00B876F7"/>
    <w:rsid w:val="00B87978"/>
    <w:rsid w:val="00B90604"/>
    <w:rsid w:val="00B90E9F"/>
    <w:rsid w:val="00B91A29"/>
    <w:rsid w:val="00B926BE"/>
    <w:rsid w:val="00B927D9"/>
    <w:rsid w:val="00B92E89"/>
    <w:rsid w:val="00B9370A"/>
    <w:rsid w:val="00B94366"/>
    <w:rsid w:val="00B946FA"/>
    <w:rsid w:val="00B94B00"/>
    <w:rsid w:val="00B94DB1"/>
    <w:rsid w:val="00B94EB8"/>
    <w:rsid w:val="00B95208"/>
    <w:rsid w:val="00B95DBE"/>
    <w:rsid w:val="00B9691A"/>
    <w:rsid w:val="00B96978"/>
    <w:rsid w:val="00B96E89"/>
    <w:rsid w:val="00B97A6B"/>
    <w:rsid w:val="00B97AE2"/>
    <w:rsid w:val="00BA1308"/>
    <w:rsid w:val="00BA1FBB"/>
    <w:rsid w:val="00BA2834"/>
    <w:rsid w:val="00BA2BEE"/>
    <w:rsid w:val="00BA2C9D"/>
    <w:rsid w:val="00BA3159"/>
    <w:rsid w:val="00BA3441"/>
    <w:rsid w:val="00BA34CE"/>
    <w:rsid w:val="00BA34F7"/>
    <w:rsid w:val="00BA51A9"/>
    <w:rsid w:val="00BA52BC"/>
    <w:rsid w:val="00BA53F6"/>
    <w:rsid w:val="00BA576F"/>
    <w:rsid w:val="00BA69B1"/>
    <w:rsid w:val="00BA6D8A"/>
    <w:rsid w:val="00BA6DD9"/>
    <w:rsid w:val="00BA6EEF"/>
    <w:rsid w:val="00BA74AD"/>
    <w:rsid w:val="00BA77C2"/>
    <w:rsid w:val="00BA7B70"/>
    <w:rsid w:val="00BB0885"/>
    <w:rsid w:val="00BB17E6"/>
    <w:rsid w:val="00BB2030"/>
    <w:rsid w:val="00BB2110"/>
    <w:rsid w:val="00BB2564"/>
    <w:rsid w:val="00BB2821"/>
    <w:rsid w:val="00BB2E69"/>
    <w:rsid w:val="00BB3051"/>
    <w:rsid w:val="00BB38CA"/>
    <w:rsid w:val="00BB394B"/>
    <w:rsid w:val="00BB40B0"/>
    <w:rsid w:val="00BB450C"/>
    <w:rsid w:val="00BB491D"/>
    <w:rsid w:val="00BB4CE1"/>
    <w:rsid w:val="00BB4DB2"/>
    <w:rsid w:val="00BB51C2"/>
    <w:rsid w:val="00BB5583"/>
    <w:rsid w:val="00BB582B"/>
    <w:rsid w:val="00BB5875"/>
    <w:rsid w:val="00BB64AF"/>
    <w:rsid w:val="00BB6D19"/>
    <w:rsid w:val="00BB72DB"/>
    <w:rsid w:val="00BB76EE"/>
    <w:rsid w:val="00BB775D"/>
    <w:rsid w:val="00BB7A80"/>
    <w:rsid w:val="00BC0F74"/>
    <w:rsid w:val="00BC216D"/>
    <w:rsid w:val="00BC28A8"/>
    <w:rsid w:val="00BC2B59"/>
    <w:rsid w:val="00BC2FD4"/>
    <w:rsid w:val="00BC3477"/>
    <w:rsid w:val="00BC366E"/>
    <w:rsid w:val="00BC388A"/>
    <w:rsid w:val="00BC440E"/>
    <w:rsid w:val="00BC4E00"/>
    <w:rsid w:val="00BC6F11"/>
    <w:rsid w:val="00BC74EE"/>
    <w:rsid w:val="00BC7B99"/>
    <w:rsid w:val="00BC7D0E"/>
    <w:rsid w:val="00BD00EA"/>
    <w:rsid w:val="00BD0411"/>
    <w:rsid w:val="00BD09AE"/>
    <w:rsid w:val="00BD0C6C"/>
    <w:rsid w:val="00BD3477"/>
    <w:rsid w:val="00BD36B6"/>
    <w:rsid w:val="00BD388E"/>
    <w:rsid w:val="00BD3B25"/>
    <w:rsid w:val="00BD4352"/>
    <w:rsid w:val="00BD4806"/>
    <w:rsid w:val="00BD48A3"/>
    <w:rsid w:val="00BD4911"/>
    <w:rsid w:val="00BD56A7"/>
    <w:rsid w:val="00BD5B6C"/>
    <w:rsid w:val="00BD5BCB"/>
    <w:rsid w:val="00BD6951"/>
    <w:rsid w:val="00BD7033"/>
    <w:rsid w:val="00BD71C5"/>
    <w:rsid w:val="00BD7211"/>
    <w:rsid w:val="00BD7EBE"/>
    <w:rsid w:val="00BE04BC"/>
    <w:rsid w:val="00BE1CAB"/>
    <w:rsid w:val="00BE1FA6"/>
    <w:rsid w:val="00BE22AF"/>
    <w:rsid w:val="00BE2F0D"/>
    <w:rsid w:val="00BE3A5A"/>
    <w:rsid w:val="00BE43DA"/>
    <w:rsid w:val="00BE48A8"/>
    <w:rsid w:val="00BE520B"/>
    <w:rsid w:val="00BE54A2"/>
    <w:rsid w:val="00BE554D"/>
    <w:rsid w:val="00BE6200"/>
    <w:rsid w:val="00BF0223"/>
    <w:rsid w:val="00BF09E2"/>
    <w:rsid w:val="00BF0B92"/>
    <w:rsid w:val="00BF1643"/>
    <w:rsid w:val="00BF1849"/>
    <w:rsid w:val="00BF19D3"/>
    <w:rsid w:val="00BF1A15"/>
    <w:rsid w:val="00BF1FBE"/>
    <w:rsid w:val="00BF2E14"/>
    <w:rsid w:val="00BF34CE"/>
    <w:rsid w:val="00BF3AF6"/>
    <w:rsid w:val="00BF5AE2"/>
    <w:rsid w:val="00BF6FD1"/>
    <w:rsid w:val="00C015E4"/>
    <w:rsid w:val="00C0191E"/>
    <w:rsid w:val="00C01C86"/>
    <w:rsid w:val="00C01D08"/>
    <w:rsid w:val="00C02254"/>
    <w:rsid w:val="00C0262C"/>
    <w:rsid w:val="00C02688"/>
    <w:rsid w:val="00C026AF"/>
    <w:rsid w:val="00C030B8"/>
    <w:rsid w:val="00C03D60"/>
    <w:rsid w:val="00C03E57"/>
    <w:rsid w:val="00C047E4"/>
    <w:rsid w:val="00C05A96"/>
    <w:rsid w:val="00C0611D"/>
    <w:rsid w:val="00C072E6"/>
    <w:rsid w:val="00C0755D"/>
    <w:rsid w:val="00C078F8"/>
    <w:rsid w:val="00C10A49"/>
    <w:rsid w:val="00C11230"/>
    <w:rsid w:val="00C11745"/>
    <w:rsid w:val="00C118D8"/>
    <w:rsid w:val="00C11BDE"/>
    <w:rsid w:val="00C11F1F"/>
    <w:rsid w:val="00C12C05"/>
    <w:rsid w:val="00C12C88"/>
    <w:rsid w:val="00C13F1C"/>
    <w:rsid w:val="00C14AA2"/>
    <w:rsid w:val="00C16AD0"/>
    <w:rsid w:val="00C16CFE"/>
    <w:rsid w:val="00C16FEB"/>
    <w:rsid w:val="00C17835"/>
    <w:rsid w:val="00C17E18"/>
    <w:rsid w:val="00C21CFF"/>
    <w:rsid w:val="00C21FEA"/>
    <w:rsid w:val="00C22545"/>
    <w:rsid w:val="00C23174"/>
    <w:rsid w:val="00C23199"/>
    <w:rsid w:val="00C240F9"/>
    <w:rsid w:val="00C24500"/>
    <w:rsid w:val="00C245B1"/>
    <w:rsid w:val="00C249EA"/>
    <w:rsid w:val="00C24BB8"/>
    <w:rsid w:val="00C24D89"/>
    <w:rsid w:val="00C258D2"/>
    <w:rsid w:val="00C25C4C"/>
    <w:rsid w:val="00C26BA0"/>
    <w:rsid w:val="00C26EC8"/>
    <w:rsid w:val="00C27607"/>
    <w:rsid w:val="00C27BC4"/>
    <w:rsid w:val="00C27D01"/>
    <w:rsid w:val="00C30E1F"/>
    <w:rsid w:val="00C31742"/>
    <w:rsid w:val="00C31F2A"/>
    <w:rsid w:val="00C321CD"/>
    <w:rsid w:val="00C32271"/>
    <w:rsid w:val="00C331A8"/>
    <w:rsid w:val="00C349AA"/>
    <w:rsid w:val="00C34B51"/>
    <w:rsid w:val="00C351EB"/>
    <w:rsid w:val="00C35431"/>
    <w:rsid w:val="00C35AF5"/>
    <w:rsid w:val="00C3624C"/>
    <w:rsid w:val="00C368D2"/>
    <w:rsid w:val="00C36DEA"/>
    <w:rsid w:val="00C3701A"/>
    <w:rsid w:val="00C37FD6"/>
    <w:rsid w:val="00C4035A"/>
    <w:rsid w:val="00C40704"/>
    <w:rsid w:val="00C407D2"/>
    <w:rsid w:val="00C408C5"/>
    <w:rsid w:val="00C40DFA"/>
    <w:rsid w:val="00C413C3"/>
    <w:rsid w:val="00C4194C"/>
    <w:rsid w:val="00C41F7A"/>
    <w:rsid w:val="00C41FA0"/>
    <w:rsid w:val="00C42D81"/>
    <w:rsid w:val="00C42FB2"/>
    <w:rsid w:val="00C430C3"/>
    <w:rsid w:val="00C4398A"/>
    <w:rsid w:val="00C43C57"/>
    <w:rsid w:val="00C43CF2"/>
    <w:rsid w:val="00C441AF"/>
    <w:rsid w:val="00C450F8"/>
    <w:rsid w:val="00C451A2"/>
    <w:rsid w:val="00C454C9"/>
    <w:rsid w:val="00C46025"/>
    <w:rsid w:val="00C46A0D"/>
    <w:rsid w:val="00C46A41"/>
    <w:rsid w:val="00C47057"/>
    <w:rsid w:val="00C47558"/>
    <w:rsid w:val="00C50021"/>
    <w:rsid w:val="00C50F5D"/>
    <w:rsid w:val="00C51EE2"/>
    <w:rsid w:val="00C5222B"/>
    <w:rsid w:val="00C52E85"/>
    <w:rsid w:val="00C5345D"/>
    <w:rsid w:val="00C53D22"/>
    <w:rsid w:val="00C542E3"/>
    <w:rsid w:val="00C54ACA"/>
    <w:rsid w:val="00C54DCF"/>
    <w:rsid w:val="00C556F6"/>
    <w:rsid w:val="00C55847"/>
    <w:rsid w:val="00C55C2C"/>
    <w:rsid w:val="00C55EDC"/>
    <w:rsid w:val="00C55F39"/>
    <w:rsid w:val="00C567CF"/>
    <w:rsid w:val="00C56B85"/>
    <w:rsid w:val="00C57402"/>
    <w:rsid w:val="00C576B6"/>
    <w:rsid w:val="00C57F9F"/>
    <w:rsid w:val="00C604E1"/>
    <w:rsid w:val="00C6135F"/>
    <w:rsid w:val="00C61396"/>
    <w:rsid w:val="00C61946"/>
    <w:rsid w:val="00C62074"/>
    <w:rsid w:val="00C62B0D"/>
    <w:rsid w:val="00C63059"/>
    <w:rsid w:val="00C63D39"/>
    <w:rsid w:val="00C65338"/>
    <w:rsid w:val="00C6647F"/>
    <w:rsid w:val="00C66D5C"/>
    <w:rsid w:val="00C67912"/>
    <w:rsid w:val="00C679D0"/>
    <w:rsid w:val="00C70681"/>
    <w:rsid w:val="00C70B16"/>
    <w:rsid w:val="00C70E80"/>
    <w:rsid w:val="00C7141D"/>
    <w:rsid w:val="00C73931"/>
    <w:rsid w:val="00C73FA1"/>
    <w:rsid w:val="00C744B0"/>
    <w:rsid w:val="00C74A6E"/>
    <w:rsid w:val="00C74FAA"/>
    <w:rsid w:val="00C756CE"/>
    <w:rsid w:val="00C757A9"/>
    <w:rsid w:val="00C7695F"/>
    <w:rsid w:val="00C800EA"/>
    <w:rsid w:val="00C806A2"/>
    <w:rsid w:val="00C80CAF"/>
    <w:rsid w:val="00C81417"/>
    <w:rsid w:val="00C814E3"/>
    <w:rsid w:val="00C819D9"/>
    <w:rsid w:val="00C81CD1"/>
    <w:rsid w:val="00C8286B"/>
    <w:rsid w:val="00C82A01"/>
    <w:rsid w:val="00C82D32"/>
    <w:rsid w:val="00C83695"/>
    <w:rsid w:val="00C836BF"/>
    <w:rsid w:val="00C83FEF"/>
    <w:rsid w:val="00C84243"/>
    <w:rsid w:val="00C8465D"/>
    <w:rsid w:val="00C8538D"/>
    <w:rsid w:val="00C853E4"/>
    <w:rsid w:val="00C8680B"/>
    <w:rsid w:val="00C86971"/>
    <w:rsid w:val="00C90079"/>
    <w:rsid w:val="00C90381"/>
    <w:rsid w:val="00C917D6"/>
    <w:rsid w:val="00C93740"/>
    <w:rsid w:val="00C93AF5"/>
    <w:rsid w:val="00C93BB7"/>
    <w:rsid w:val="00C94CA2"/>
    <w:rsid w:val="00C94DCF"/>
    <w:rsid w:val="00C94F2C"/>
    <w:rsid w:val="00C95189"/>
    <w:rsid w:val="00C956EE"/>
    <w:rsid w:val="00C957D1"/>
    <w:rsid w:val="00C95F89"/>
    <w:rsid w:val="00C96BD2"/>
    <w:rsid w:val="00C96EE7"/>
    <w:rsid w:val="00C97A25"/>
    <w:rsid w:val="00C97BB2"/>
    <w:rsid w:val="00CA131B"/>
    <w:rsid w:val="00CA196D"/>
    <w:rsid w:val="00CA2135"/>
    <w:rsid w:val="00CA217C"/>
    <w:rsid w:val="00CA3108"/>
    <w:rsid w:val="00CA321B"/>
    <w:rsid w:val="00CA4318"/>
    <w:rsid w:val="00CA4661"/>
    <w:rsid w:val="00CA4D78"/>
    <w:rsid w:val="00CA503A"/>
    <w:rsid w:val="00CA503E"/>
    <w:rsid w:val="00CA6E1A"/>
    <w:rsid w:val="00CA71C2"/>
    <w:rsid w:val="00CA725D"/>
    <w:rsid w:val="00CA75FF"/>
    <w:rsid w:val="00CB014A"/>
    <w:rsid w:val="00CB0756"/>
    <w:rsid w:val="00CB08DB"/>
    <w:rsid w:val="00CB08E6"/>
    <w:rsid w:val="00CB0917"/>
    <w:rsid w:val="00CB0934"/>
    <w:rsid w:val="00CB1063"/>
    <w:rsid w:val="00CB1614"/>
    <w:rsid w:val="00CB1E7D"/>
    <w:rsid w:val="00CB2223"/>
    <w:rsid w:val="00CB29C5"/>
    <w:rsid w:val="00CB2F6E"/>
    <w:rsid w:val="00CB5651"/>
    <w:rsid w:val="00CB57E1"/>
    <w:rsid w:val="00CB58B9"/>
    <w:rsid w:val="00CB597A"/>
    <w:rsid w:val="00CB5B4D"/>
    <w:rsid w:val="00CB623F"/>
    <w:rsid w:val="00CB6BE8"/>
    <w:rsid w:val="00CB7097"/>
    <w:rsid w:val="00CB7809"/>
    <w:rsid w:val="00CB7A85"/>
    <w:rsid w:val="00CC07CC"/>
    <w:rsid w:val="00CC0BE0"/>
    <w:rsid w:val="00CC1208"/>
    <w:rsid w:val="00CC1B1A"/>
    <w:rsid w:val="00CC22E3"/>
    <w:rsid w:val="00CC2DA3"/>
    <w:rsid w:val="00CC330D"/>
    <w:rsid w:val="00CC3ADE"/>
    <w:rsid w:val="00CC52F6"/>
    <w:rsid w:val="00CC5660"/>
    <w:rsid w:val="00CC68A1"/>
    <w:rsid w:val="00CC6AE6"/>
    <w:rsid w:val="00CC72C2"/>
    <w:rsid w:val="00CD06F2"/>
    <w:rsid w:val="00CD1185"/>
    <w:rsid w:val="00CD14E6"/>
    <w:rsid w:val="00CD190A"/>
    <w:rsid w:val="00CD1AE9"/>
    <w:rsid w:val="00CD2A03"/>
    <w:rsid w:val="00CD3078"/>
    <w:rsid w:val="00CD31C1"/>
    <w:rsid w:val="00CD326F"/>
    <w:rsid w:val="00CD3B11"/>
    <w:rsid w:val="00CD3EA9"/>
    <w:rsid w:val="00CD40CC"/>
    <w:rsid w:val="00CD40ED"/>
    <w:rsid w:val="00CD42DE"/>
    <w:rsid w:val="00CD481D"/>
    <w:rsid w:val="00CD48DD"/>
    <w:rsid w:val="00CD4BE4"/>
    <w:rsid w:val="00CD5432"/>
    <w:rsid w:val="00CD5B00"/>
    <w:rsid w:val="00CD6ACE"/>
    <w:rsid w:val="00CD7D75"/>
    <w:rsid w:val="00CD7EC8"/>
    <w:rsid w:val="00CE0512"/>
    <w:rsid w:val="00CE0CDC"/>
    <w:rsid w:val="00CE0E09"/>
    <w:rsid w:val="00CE1496"/>
    <w:rsid w:val="00CE1896"/>
    <w:rsid w:val="00CE1C80"/>
    <w:rsid w:val="00CE2364"/>
    <w:rsid w:val="00CE312F"/>
    <w:rsid w:val="00CE3B74"/>
    <w:rsid w:val="00CE41EF"/>
    <w:rsid w:val="00CE420A"/>
    <w:rsid w:val="00CE4443"/>
    <w:rsid w:val="00CE46D6"/>
    <w:rsid w:val="00CE47F9"/>
    <w:rsid w:val="00CE4B95"/>
    <w:rsid w:val="00CE591E"/>
    <w:rsid w:val="00CE5AFC"/>
    <w:rsid w:val="00CE601E"/>
    <w:rsid w:val="00CE6185"/>
    <w:rsid w:val="00CE62F4"/>
    <w:rsid w:val="00CE6A35"/>
    <w:rsid w:val="00CE7FAB"/>
    <w:rsid w:val="00CF0297"/>
    <w:rsid w:val="00CF1F32"/>
    <w:rsid w:val="00CF2600"/>
    <w:rsid w:val="00CF281C"/>
    <w:rsid w:val="00CF2973"/>
    <w:rsid w:val="00CF2C49"/>
    <w:rsid w:val="00CF2FBA"/>
    <w:rsid w:val="00CF31D4"/>
    <w:rsid w:val="00CF3C02"/>
    <w:rsid w:val="00CF3E48"/>
    <w:rsid w:val="00CF443F"/>
    <w:rsid w:val="00CF47EE"/>
    <w:rsid w:val="00CF4963"/>
    <w:rsid w:val="00CF4CBA"/>
    <w:rsid w:val="00CF5108"/>
    <w:rsid w:val="00CF5B1B"/>
    <w:rsid w:val="00CF5C88"/>
    <w:rsid w:val="00CF632D"/>
    <w:rsid w:val="00CF6FA4"/>
    <w:rsid w:val="00CF78EC"/>
    <w:rsid w:val="00CF7A63"/>
    <w:rsid w:val="00CF7CAA"/>
    <w:rsid w:val="00CF7D02"/>
    <w:rsid w:val="00D00282"/>
    <w:rsid w:val="00D00F0F"/>
    <w:rsid w:val="00D00F5A"/>
    <w:rsid w:val="00D010E1"/>
    <w:rsid w:val="00D01F6E"/>
    <w:rsid w:val="00D0246C"/>
    <w:rsid w:val="00D02631"/>
    <w:rsid w:val="00D02643"/>
    <w:rsid w:val="00D03120"/>
    <w:rsid w:val="00D03739"/>
    <w:rsid w:val="00D044DA"/>
    <w:rsid w:val="00D0451F"/>
    <w:rsid w:val="00D04779"/>
    <w:rsid w:val="00D05C43"/>
    <w:rsid w:val="00D05FEE"/>
    <w:rsid w:val="00D0600B"/>
    <w:rsid w:val="00D062CC"/>
    <w:rsid w:val="00D0646C"/>
    <w:rsid w:val="00D06F70"/>
    <w:rsid w:val="00D070A9"/>
    <w:rsid w:val="00D1017D"/>
    <w:rsid w:val="00D107EE"/>
    <w:rsid w:val="00D1080C"/>
    <w:rsid w:val="00D12AFC"/>
    <w:rsid w:val="00D134F0"/>
    <w:rsid w:val="00D13F22"/>
    <w:rsid w:val="00D140EB"/>
    <w:rsid w:val="00D1474F"/>
    <w:rsid w:val="00D154AE"/>
    <w:rsid w:val="00D1576B"/>
    <w:rsid w:val="00D15CCB"/>
    <w:rsid w:val="00D16977"/>
    <w:rsid w:val="00D169BA"/>
    <w:rsid w:val="00D16A76"/>
    <w:rsid w:val="00D170E2"/>
    <w:rsid w:val="00D17A7F"/>
    <w:rsid w:val="00D17D37"/>
    <w:rsid w:val="00D17E66"/>
    <w:rsid w:val="00D20207"/>
    <w:rsid w:val="00D20474"/>
    <w:rsid w:val="00D21073"/>
    <w:rsid w:val="00D211AC"/>
    <w:rsid w:val="00D21811"/>
    <w:rsid w:val="00D223E8"/>
    <w:rsid w:val="00D225F9"/>
    <w:rsid w:val="00D22D15"/>
    <w:rsid w:val="00D23047"/>
    <w:rsid w:val="00D240BE"/>
    <w:rsid w:val="00D24D57"/>
    <w:rsid w:val="00D252F0"/>
    <w:rsid w:val="00D253B4"/>
    <w:rsid w:val="00D27970"/>
    <w:rsid w:val="00D31AC8"/>
    <w:rsid w:val="00D31B9B"/>
    <w:rsid w:val="00D31D6D"/>
    <w:rsid w:val="00D31EE0"/>
    <w:rsid w:val="00D32615"/>
    <w:rsid w:val="00D32755"/>
    <w:rsid w:val="00D32BA0"/>
    <w:rsid w:val="00D33038"/>
    <w:rsid w:val="00D33481"/>
    <w:rsid w:val="00D336FF"/>
    <w:rsid w:val="00D33742"/>
    <w:rsid w:val="00D34132"/>
    <w:rsid w:val="00D357A5"/>
    <w:rsid w:val="00D35A4E"/>
    <w:rsid w:val="00D37F3F"/>
    <w:rsid w:val="00D41401"/>
    <w:rsid w:val="00D42F99"/>
    <w:rsid w:val="00D437C2"/>
    <w:rsid w:val="00D4416D"/>
    <w:rsid w:val="00D4499E"/>
    <w:rsid w:val="00D44AA9"/>
    <w:rsid w:val="00D44BF2"/>
    <w:rsid w:val="00D4522C"/>
    <w:rsid w:val="00D453E5"/>
    <w:rsid w:val="00D45650"/>
    <w:rsid w:val="00D45765"/>
    <w:rsid w:val="00D47465"/>
    <w:rsid w:val="00D474AC"/>
    <w:rsid w:val="00D47A32"/>
    <w:rsid w:val="00D5022A"/>
    <w:rsid w:val="00D50385"/>
    <w:rsid w:val="00D503F9"/>
    <w:rsid w:val="00D510C3"/>
    <w:rsid w:val="00D5130B"/>
    <w:rsid w:val="00D522D9"/>
    <w:rsid w:val="00D52D92"/>
    <w:rsid w:val="00D52EC1"/>
    <w:rsid w:val="00D536B8"/>
    <w:rsid w:val="00D539E4"/>
    <w:rsid w:val="00D53A2F"/>
    <w:rsid w:val="00D5439F"/>
    <w:rsid w:val="00D5472C"/>
    <w:rsid w:val="00D54A86"/>
    <w:rsid w:val="00D54C0F"/>
    <w:rsid w:val="00D54CAD"/>
    <w:rsid w:val="00D54CCA"/>
    <w:rsid w:val="00D55014"/>
    <w:rsid w:val="00D550AD"/>
    <w:rsid w:val="00D55609"/>
    <w:rsid w:val="00D5561C"/>
    <w:rsid w:val="00D55762"/>
    <w:rsid w:val="00D55F50"/>
    <w:rsid w:val="00D57F95"/>
    <w:rsid w:val="00D610E5"/>
    <w:rsid w:val="00D616B3"/>
    <w:rsid w:val="00D61E08"/>
    <w:rsid w:val="00D61E7A"/>
    <w:rsid w:val="00D6258C"/>
    <w:rsid w:val="00D62D19"/>
    <w:rsid w:val="00D62DBA"/>
    <w:rsid w:val="00D633D3"/>
    <w:rsid w:val="00D63B70"/>
    <w:rsid w:val="00D644CE"/>
    <w:rsid w:val="00D647B9"/>
    <w:rsid w:val="00D64A06"/>
    <w:rsid w:val="00D64A94"/>
    <w:rsid w:val="00D65374"/>
    <w:rsid w:val="00D6681E"/>
    <w:rsid w:val="00D66FBD"/>
    <w:rsid w:val="00D70158"/>
    <w:rsid w:val="00D7026E"/>
    <w:rsid w:val="00D70366"/>
    <w:rsid w:val="00D706B3"/>
    <w:rsid w:val="00D70A3F"/>
    <w:rsid w:val="00D70D74"/>
    <w:rsid w:val="00D70FD6"/>
    <w:rsid w:val="00D710FE"/>
    <w:rsid w:val="00D71E92"/>
    <w:rsid w:val="00D720E0"/>
    <w:rsid w:val="00D72D51"/>
    <w:rsid w:val="00D746AE"/>
    <w:rsid w:val="00D7536B"/>
    <w:rsid w:val="00D762B1"/>
    <w:rsid w:val="00D763AF"/>
    <w:rsid w:val="00D76E7F"/>
    <w:rsid w:val="00D7740D"/>
    <w:rsid w:val="00D77ADE"/>
    <w:rsid w:val="00D77C12"/>
    <w:rsid w:val="00D77CD1"/>
    <w:rsid w:val="00D802CA"/>
    <w:rsid w:val="00D81EBE"/>
    <w:rsid w:val="00D82220"/>
    <w:rsid w:val="00D82FEA"/>
    <w:rsid w:val="00D8301C"/>
    <w:rsid w:val="00D83233"/>
    <w:rsid w:val="00D839E8"/>
    <w:rsid w:val="00D84FC9"/>
    <w:rsid w:val="00D851D6"/>
    <w:rsid w:val="00D852FC"/>
    <w:rsid w:val="00D85F75"/>
    <w:rsid w:val="00D85FBF"/>
    <w:rsid w:val="00D86BB7"/>
    <w:rsid w:val="00D86CD8"/>
    <w:rsid w:val="00D873FD"/>
    <w:rsid w:val="00D87498"/>
    <w:rsid w:val="00D877B0"/>
    <w:rsid w:val="00D91017"/>
    <w:rsid w:val="00D91B53"/>
    <w:rsid w:val="00D91E70"/>
    <w:rsid w:val="00D92DFD"/>
    <w:rsid w:val="00D93A68"/>
    <w:rsid w:val="00D93D69"/>
    <w:rsid w:val="00D93ED5"/>
    <w:rsid w:val="00D94158"/>
    <w:rsid w:val="00D942F1"/>
    <w:rsid w:val="00D9481D"/>
    <w:rsid w:val="00D94A09"/>
    <w:rsid w:val="00D94F8C"/>
    <w:rsid w:val="00D95B4A"/>
    <w:rsid w:val="00D95C11"/>
    <w:rsid w:val="00D96219"/>
    <w:rsid w:val="00D9676B"/>
    <w:rsid w:val="00D9757E"/>
    <w:rsid w:val="00D97F61"/>
    <w:rsid w:val="00DA112B"/>
    <w:rsid w:val="00DA1AA3"/>
    <w:rsid w:val="00DA1F10"/>
    <w:rsid w:val="00DA2708"/>
    <w:rsid w:val="00DA2759"/>
    <w:rsid w:val="00DA369A"/>
    <w:rsid w:val="00DA3710"/>
    <w:rsid w:val="00DA3ED1"/>
    <w:rsid w:val="00DA45C7"/>
    <w:rsid w:val="00DA5A1C"/>
    <w:rsid w:val="00DA5D17"/>
    <w:rsid w:val="00DA6B5C"/>
    <w:rsid w:val="00DA7B7C"/>
    <w:rsid w:val="00DB0F37"/>
    <w:rsid w:val="00DB16B2"/>
    <w:rsid w:val="00DB1B7A"/>
    <w:rsid w:val="00DB2465"/>
    <w:rsid w:val="00DB264F"/>
    <w:rsid w:val="00DB2BB4"/>
    <w:rsid w:val="00DB2E9E"/>
    <w:rsid w:val="00DB3672"/>
    <w:rsid w:val="00DB36C9"/>
    <w:rsid w:val="00DB3945"/>
    <w:rsid w:val="00DB45CE"/>
    <w:rsid w:val="00DB47E6"/>
    <w:rsid w:val="00DB494F"/>
    <w:rsid w:val="00DB4C5B"/>
    <w:rsid w:val="00DB5C40"/>
    <w:rsid w:val="00DB5CF7"/>
    <w:rsid w:val="00DB6007"/>
    <w:rsid w:val="00DB75E5"/>
    <w:rsid w:val="00DC00C2"/>
    <w:rsid w:val="00DC04F7"/>
    <w:rsid w:val="00DC09E2"/>
    <w:rsid w:val="00DC1FCD"/>
    <w:rsid w:val="00DC24C6"/>
    <w:rsid w:val="00DC26B4"/>
    <w:rsid w:val="00DC2928"/>
    <w:rsid w:val="00DC2A6A"/>
    <w:rsid w:val="00DC2D84"/>
    <w:rsid w:val="00DC45D5"/>
    <w:rsid w:val="00DC4943"/>
    <w:rsid w:val="00DC533A"/>
    <w:rsid w:val="00DC55D8"/>
    <w:rsid w:val="00DC5819"/>
    <w:rsid w:val="00DC68E4"/>
    <w:rsid w:val="00DC7874"/>
    <w:rsid w:val="00DD07B7"/>
    <w:rsid w:val="00DD1748"/>
    <w:rsid w:val="00DD1A20"/>
    <w:rsid w:val="00DD209B"/>
    <w:rsid w:val="00DD23C2"/>
    <w:rsid w:val="00DD2819"/>
    <w:rsid w:val="00DD3A6A"/>
    <w:rsid w:val="00DD42F6"/>
    <w:rsid w:val="00DD4356"/>
    <w:rsid w:val="00DD514D"/>
    <w:rsid w:val="00DD5702"/>
    <w:rsid w:val="00DD59DB"/>
    <w:rsid w:val="00DD5A1E"/>
    <w:rsid w:val="00DD5A90"/>
    <w:rsid w:val="00DD6198"/>
    <w:rsid w:val="00DD648A"/>
    <w:rsid w:val="00DD6C7F"/>
    <w:rsid w:val="00DD7632"/>
    <w:rsid w:val="00DD7690"/>
    <w:rsid w:val="00DD7972"/>
    <w:rsid w:val="00DD798D"/>
    <w:rsid w:val="00DE16E0"/>
    <w:rsid w:val="00DE2590"/>
    <w:rsid w:val="00DE2989"/>
    <w:rsid w:val="00DE29E1"/>
    <w:rsid w:val="00DE2ED2"/>
    <w:rsid w:val="00DE32C8"/>
    <w:rsid w:val="00DE3767"/>
    <w:rsid w:val="00DE47AE"/>
    <w:rsid w:val="00DE4EF4"/>
    <w:rsid w:val="00DE58B5"/>
    <w:rsid w:val="00DE5939"/>
    <w:rsid w:val="00DE5CF2"/>
    <w:rsid w:val="00DE620A"/>
    <w:rsid w:val="00DE6245"/>
    <w:rsid w:val="00DE7A94"/>
    <w:rsid w:val="00DE7DBD"/>
    <w:rsid w:val="00DF092F"/>
    <w:rsid w:val="00DF14FA"/>
    <w:rsid w:val="00DF19DA"/>
    <w:rsid w:val="00DF1A01"/>
    <w:rsid w:val="00DF2259"/>
    <w:rsid w:val="00DF2510"/>
    <w:rsid w:val="00DF2D49"/>
    <w:rsid w:val="00DF3B72"/>
    <w:rsid w:val="00DF3CB0"/>
    <w:rsid w:val="00DF46CA"/>
    <w:rsid w:val="00DF4AA5"/>
    <w:rsid w:val="00DF4CE8"/>
    <w:rsid w:val="00DF4DB9"/>
    <w:rsid w:val="00DF4E1B"/>
    <w:rsid w:val="00DF5665"/>
    <w:rsid w:val="00DF5870"/>
    <w:rsid w:val="00DF5CC3"/>
    <w:rsid w:val="00DF642E"/>
    <w:rsid w:val="00DF6C0F"/>
    <w:rsid w:val="00DF6CBC"/>
    <w:rsid w:val="00DF7A19"/>
    <w:rsid w:val="00DF7BEA"/>
    <w:rsid w:val="00E012C8"/>
    <w:rsid w:val="00E02009"/>
    <w:rsid w:val="00E03305"/>
    <w:rsid w:val="00E04B21"/>
    <w:rsid w:val="00E04C43"/>
    <w:rsid w:val="00E04C94"/>
    <w:rsid w:val="00E0504F"/>
    <w:rsid w:val="00E0535E"/>
    <w:rsid w:val="00E062D0"/>
    <w:rsid w:val="00E067C2"/>
    <w:rsid w:val="00E068B9"/>
    <w:rsid w:val="00E07B62"/>
    <w:rsid w:val="00E07C94"/>
    <w:rsid w:val="00E102D3"/>
    <w:rsid w:val="00E105F2"/>
    <w:rsid w:val="00E107C9"/>
    <w:rsid w:val="00E10B45"/>
    <w:rsid w:val="00E1198D"/>
    <w:rsid w:val="00E11C68"/>
    <w:rsid w:val="00E11F85"/>
    <w:rsid w:val="00E1214C"/>
    <w:rsid w:val="00E12622"/>
    <w:rsid w:val="00E12DD1"/>
    <w:rsid w:val="00E1312C"/>
    <w:rsid w:val="00E138D0"/>
    <w:rsid w:val="00E141F7"/>
    <w:rsid w:val="00E14BEA"/>
    <w:rsid w:val="00E15014"/>
    <w:rsid w:val="00E15415"/>
    <w:rsid w:val="00E159FF"/>
    <w:rsid w:val="00E15C53"/>
    <w:rsid w:val="00E16A0A"/>
    <w:rsid w:val="00E16BB9"/>
    <w:rsid w:val="00E171CB"/>
    <w:rsid w:val="00E17C1A"/>
    <w:rsid w:val="00E20035"/>
    <w:rsid w:val="00E20567"/>
    <w:rsid w:val="00E207DE"/>
    <w:rsid w:val="00E20DF9"/>
    <w:rsid w:val="00E20E41"/>
    <w:rsid w:val="00E21643"/>
    <w:rsid w:val="00E2257E"/>
    <w:rsid w:val="00E22C04"/>
    <w:rsid w:val="00E2312D"/>
    <w:rsid w:val="00E238A4"/>
    <w:rsid w:val="00E23D3F"/>
    <w:rsid w:val="00E25032"/>
    <w:rsid w:val="00E2513E"/>
    <w:rsid w:val="00E254A8"/>
    <w:rsid w:val="00E25CBA"/>
    <w:rsid w:val="00E276E7"/>
    <w:rsid w:val="00E277DB"/>
    <w:rsid w:val="00E30515"/>
    <w:rsid w:val="00E30767"/>
    <w:rsid w:val="00E31502"/>
    <w:rsid w:val="00E31D9B"/>
    <w:rsid w:val="00E3244A"/>
    <w:rsid w:val="00E32C22"/>
    <w:rsid w:val="00E32E6A"/>
    <w:rsid w:val="00E3311C"/>
    <w:rsid w:val="00E33C05"/>
    <w:rsid w:val="00E341C5"/>
    <w:rsid w:val="00E34B42"/>
    <w:rsid w:val="00E34E0E"/>
    <w:rsid w:val="00E35D66"/>
    <w:rsid w:val="00E363C8"/>
    <w:rsid w:val="00E36405"/>
    <w:rsid w:val="00E36B7D"/>
    <w:rsid w:val="00E36C79"/>
    <w:rsid w:val="00E36F82"/>
    <w:rsid w:val="00E37897"/>
    <w:rsid w:val="00E37F8D"/>
    <w:rsid w:val="00E37FA0"/>
    <w:rsid w:val="00E4016D"/>
    <w:rsid w:val="00E4050D"/>
    <w:rsid w:val="00E406BA"/>
    <w:rsid w:val="00E40D55"/>
    <w:rsid w:val="00E41D7D"/>
    <w:rsid w:val="00E420CA"/>
    <w:rsid w:val="00E43113"/>
    <w:rsid w:val="00E4375A"/>
    <w:rsid w:val="00E43C13"/>
    <w:rsid w:val="00E43C77"/>
    <w:rsid w:val="00E44B01"/>
    <w:rsid w:val="00E44E0E"/>
    <w:rsid w:val="00E45599"/>
    <w:rsid w:val="00E45EFE"/>
    <w:rsid w:val="00E47695"/>
    <w:rsid w:val="00E479CE"/>
    <w:rsid w:val="00E501B7"/>
    <w:rsid w:val="00E50529"/>
    <w:rsid w:val="00E51D44"/>
    <w:rsid w:val="00E52617"/>
    <w:rsid w:val="00E52DA7"/>
    <w:rsid w:val="00E52DE5"/>
    <w:rsid w:val="00E54398"/>
    <w:rsid w:val="00E544DA"/>
    <w:rsid w:val="00E5478E"/>
    <w:rsid w:val="00E54D97"/>
    <w:rsid w:val="00E551E2"/>
    <w:rsid w:val="00E55AE0"/>
    <w:rsid w:val="00E5675B"/>
    <w:rsid w:val="00E56F95"/>
    <w:rsid w:val="00E57195"/>
    <w:rsid w:val="00E6002E"/>
    <w:rsid w:val="00E60211"/>
    <w:rsid w:val="00E6044B"/>
    <w:rsid w:val="00E61366"/>
    <w:rsid w:val="00E62612"/>
    <w:rsid w:val="00E628CE"/>
    <w:rsid w:val="00E62C2F"/>
    <w:rsid w:val="00E63112"/>
    <w:rsid w:val="00E63166"/>
    <w:rsid w:val="00E63747"/>
    <w:rsid w:val="00E63BCB"/>
    <w:rsid w:val="00E63CEB"/>
    <w:rsid w:val="00E64353"/>
    <w:rsid w:val="00E65CF1"/>
    <w:rsid w:val="00E65D62"/>
    <w:rsid w:val="00E65D81"/>
    <w:rsid w:val="00E6602C"/>
    <w:rsid w:val="00E66087"/>
    <w:rsid w:val="00E66E18"/>
    <w:rsid w:val="00E66FA2"/>
    <w:rsid w:val="00E673E7"/>
    <w:rsid w:val="00E6766C"/>
    <w:rsid w:val="00E677D5"/>
    <w:rsid w:val="00E6781B"/>
    <w:rsid w:val="00E67A43"/>
    <w:rsid w:val="00E67E10"/>
    <w:rsid w:val="00E67E68"/>
    <w:rsid w:val="00E72316"/>
    <w:rsid w:val="00E7254A"/>
    <w:rsid w:val="00E72551"/>
    <w:rsid w:val="00E72883"/>
    <w:rsid w:val="00E72C2C"/>
    <w:rsid w:val="00E72FD5"/>
    <w:rsid w:val="00E730C0"/>
    <w:rsid w:val="00E73F25"/>
    <w:rsid w:val="00E743FD"/>
    <w:rsid w:val="00E74AD0"/>
    <w:rsid w:val="00E74C99"/>
    <w:rsid w:val="00E74EF1"/>
    <w:rsid w:val="00E759F0"/>
    <w:rsid w:val="00E75A90"/>
    <w:rsid w:val="00E75B33"/>
    <w:rsid w:val="00E75CA2"/>
    <w:rsid w:val="00E77272"/>
    <w:rsid w:val="00E776C2"/>
    <w:rsid w:val="00E778A8"/>
    <w:rsid w:val="00E804D9"/>
    <w:rsid w:val="00E80665"/>
    <w:rsid w:val="00E80EC9"/>
    <w:rsid w:val="00E811CF"/>
    <w:rsid w:val="00E81DCC"/>
    <w:rsid w:val="00E82B09"/>
    <w:rsid w:val="00E82B67"/>
    <w:rsid w:val="00E82E56"/>
    <w:rsid w:val="00E83499"/>
    <w:rsid w:val="00E835B0"/>
    <w:rsid w:val="00E84367"/>
    <w:rsid w:val="00E84838"/>
    <w:rsid w:val="00E85422"/>
    <w:rsid w:val="00E85860"/>
    <w:rsid w:val="00E85D41"/>
    <w:rsid w:val="00E86034"/>
    <w:rsid w:val="00E8723F"/>
    <w:rsid w:val="00E87665"/>
    <w:rsid w:val="00E87FFE"/>
    <w:rsid w:val="00E904FD"/>
    <w:rsid w:val="00E90BBA"/>
    <w:rsid w:val="00E90FFC"/>
    <w:rsid w:val="00E911B4"/>
    <w:rsid w:val="00E916AF"/>
    <w:rsid w:val="00E91F61"/>
    <w:rsid w:val="00E9254A"/>
    <w:rsid w:val="00E93434"/>
    <w:rsid w:val="00E944BD"/>
    <w:rsid w:val="00E947C4"/>
    <w:rsid w:val="00E9490F"/>
    <w:rsid w:val="00E95111"/>
    <w:rsid w:val="00E95C46"/>
    <w:rsid w:val="00E95E4C"/>
    <w:rsid w:val="00E962DC"/>
    <w:rsid w:val="00E9637A"/>
    <w:rsid w:val="00E963BA"/>
    <w:rsid w:val="00E96573"/>
    <w:rsid w:val="00E9692A"/>
    <w:rsid w:val="00E9694A"/>
    <w:rsid w:val="00E969DF"/>
    <w:rsid w:val="00E976C0"/>
    <w:rsid w:val="00E97EDC"/>
    <w:rsid w:val="00E97F6E"/>
    <w:rsid w:val="00EA0D1E"/>
    <w:rsid w:val="00EA0F79"/>
    <w:rsid w:val="00EA10A5"/>
    <w:rsid w:val="00EA11AE"/>
    <w:rsid w:val="00EA1BD5"/>
    <w:rsid w:val="00EA28DC"/>
    <w:rsid w:val="00EA2B1E"/>
    <w:rsid w:val="00EA3147"/>
    <w:rsid w:val="00EA37C4"/>
    <w:rsid w:val="00EA3BA5"/>
    <w:rsid w:val="00EA4D1F"/>
    <w:rsid w:val="00EA4D47"/>
    <w:rsid w:val="00EA572F"/>
    <w:rsid w:val="00EA644E"/>
    <w:rsid w:val="00EA7BD8"/>
    <w:rsid w:val="00EB02E5"/>
    <w:rsid w:val="00EB0B03"/>
    <w:rsid w:val="00EB0DB3"/>
    <w:rsid w:val="00EB0E27"/>
    <w:rsid w:val="00EB1419"/>
    <w:rsid w:val="00EB189F"/>
    <w:rsid w:val="00EB1AC9"/>
    <w:rsid w:val="00EB1BD4"/>
    <w:rsid w:val="00EB1CB2"/>
    <w:rsid w:val="00EB2A6E"/>
    <w:rsid w:val="00EB2AE0"/>
    <w:rsid w:val="00EB32F1"/>
    <w:rsid w:val="00EB38DA"/>
    <w:rsid w:val="00EB3C5A"/>
    <w:rsid w:val="00EB3EF8"/>
    <w:rsid w:val="00EB3FF6"/>
    <w:rsid w:val="00EB4145"/>
    <w:rsid w:val="00EB45B7"/>
    <w:rsid w:val="00EB5151"/>
    <w:rsid w:val="00EB56A4"/>
    <w:rsid w:val="00EB58D6"/>
    <w:rsid w:val="00EB597A"/>
    <w:rsid w:val="00EB5B79"/>
    <w:rsid w:val="00EB5D17"/>
    <w:rsid w:val="00EB6327"/>
    <w:rsid w:val="00EB68EF"/>
    <w:rsid w:val="00EB6B5E"/>
    <w:rsid w:val="00EB7180"/>
    <w:rsid w:val="00EB7919"/>
    <w:rsid w:val="00EC080D"/>
    <w:rsid w:val="00EC0CC1"/>
    <w:rsid w:val="00EC0E32"/>
    <w:rsid w:val="00EC1474"/>
    <w:rsid w:val="00EC4577"/>
    <w:rsid w:val="00EC6555"/>
    <w:rsid w:val="00EC69EB"/>
    <w:rsid w:val="00EC7E70"/>
    <w:rsid w:val="00ED023B"/>
    <w:rsid w:val="00ED1274"/>
    <w:rsid w:val="00ED1309"/>
    <w:rsid w:val="00ED181A"/>
    <w:rsid w:val="00ED1E82"/>
    <w:rsid w:val="00ED3470"/>
    <w:rsid w:val="00ED347D"/>
    <w:rsid w:val="00ED3F13"/>
    <w:rsid w:val="00ED3F63"/>
    <w:rsid w:val="00ED4D9F"/>
    <w:rsid w:val="00ED5487"/>
    <w:rsid w:val="00ED5AE6"/>
    <w:rsid w:val="00ED5FEE"/>
    <w:rsid w:val="00ED63B5"/>
    <w:rsid w:val="00ED64CE"/>
    <w:rsid w:val="00ED6A80"/>
    <w:rsid w:val="00ED709B"/>
    <w:rsid w:val="00ED77CD"/>
    <w:rsid w:val="00EE1ADB"/>
    <w:rsid w:val="00EE2114"/>
    <w:rsid w:val="00EE276A"/>
    <w:rsid w:val="00EE28DC"/>
    <w:rsid w:val="00EE2F8C"/>
    <w:rsid w:val="00EE30A0"/>
    <w:rsid w:val="00EE30F2"/>
    <w:rsid w:val="00EE31F6"/>
    <w:rsid w:val="00EE3734"/>
    <w:rsid w:val="00EE3DCC"/>
    <w:rsid w:val="00EE4639"/>
    <w:rsid w:val="00EE4A0A"/>
    <w:rsid w:val="00EE4C0E"/>
    <w:rsid w:val="00EE50C8"/>
    <w:rsid w:val="00EE596A"/>
    <w:rsid w:val="00EE5A67"/>
    <w:rsid w:val="00EE5AD6"/>
    <w:rsid w:val="00EE61FF"/>
    <w:rsid w:val="00EE6311"/>
    <w:rsid w:val="00EE64EC"/>
    <w:rsid w:val="00EE706E"/>
    <w:rsid w:val="00EF00F3"/>
    <w:rsid w:val="00EF01EA"/>
    <w:rsid w:val="00EF026C"/>
    <w:rsid w:val="00EF1A82"/>
    <w:rsid w:val="00EF2F1F"/>
    <w:rsid w:val="00EF35C8"/>
    <w:rsid w:val="00EF3A07"/>
    <w:rsid w:val="00EF3E4D"/>
    <w:rsid w:val="00EF4006"/>
    <w:rsid w:val="00EF4486"/>
    <w:rsid w:val="00EF451B"/>
    <w:rsid w:val="00EF4B53"/>
    <w:rsid w:val="00EF60E4"/>
    <w:rsid w:val="00EF7102"/>
    <w:rsid w:val="00EF7801"/>
    <w:rsid w:val="00F0071C"/>
    <w:rsid w:val="00F00874"/>
    <w:rsid w:val="00F012CA"/>
    <w:rsid w:val="00F01F2C"/>
    <w:rsid w:val="00F02043"/>
    <w:rsid w:val="00F020C5"/>
    <w:rsid w:val="00F025D1"/>
    <w:rsid w:val="00F026DC"/>
    <w:rsid w:val="00F030B8"/>
    <w:rsid w:val="00F03C47"/>
    <w:rsid w:val="00F045F5"/>
    <w:rsid w:val="00F053D8"/>
    <w:rsid w:val="00F05D17"/>
    <w:rsid w:val="00F064BF"/>
    <w:rsid w:val="00F06834"/>
    <w:rsid w:val="00F06AAC"/>
    <w:rsid w:val="00F06E71"/>
    <w:rsid w:val="00F07E00"/>
    <w:rsid w:val="00F1090A"/>
    <w:rsid w:val="00F118F3"/>
    <w:rsid w:val="00F11C61"/>
    <w:rsid w:val="00F120C8"/>
    <w:rsid w:val="00F120F4"/>
    <w:rsid w:val="00F128E0"/>
    <w:rsid w:val="00F138F4"/>
    <w:rsid w:val="00F1405A"/>
    <w:rsid w:val="00F14159"/>
    <w:rsid w:val="00F14616"/>
    <w:rsid w:val="00F14702"/>
    <w:rsid w:val="00F14FA4"/>
    <w:rsid w:val="00F167AD"/>
    <w:rsid w:val="00F1756D"/>
    <w:rsid w:val="00F20028"/>
    <w:rsid w:val="00F202E0"/>
    <w:rsid w:val="00F21B24"/>
    <w:rsid w:val="00F21C90"/>
    <w:rsid w:val="00F223ED"/>
    <w:rsid w:val="00F22690"/>
    <w:rsid w:val="00F22D8D"/>
    <w:rsid w:val="00F23B25"/>
    <w:rsid w:val="00F23BA7"/>
    <w:rsid w:val="00F24799"/>
    <w:rsid w:val="00F248AE"/>
    <w:rsid w:val="00F24B66"/>
    <w:rsid w:val="00F250EC"/>
    <w:rsid w:val="00F25B5F"/>
    <w:rsid w:val="00F26B3E"/>
    <w:rsid w:val="00F26BBE"/>
    <w:rsid w:val="00F26D1F"/>
    <w:rsid w:val="00F277DA"/>
    <w:rsid w:val="00F27E37"/>
    <w:rsid w:val="00F304C9"/>
    <w:rsid w:val="00F30DC5"/>
    <w:rsid w:val="00F317F6"/>
    <w:rsid w:val="00F32DFA"/>
    <w:rsid w:val="00F32F8F"/>
    <w:rsid w:val="00F33292"/>
    <w:rsid w:val="00F3442C"/>
    <w:rsid w:val="00F34448"/>
    <w:rsid w:val="00F3449F"/>
    <w:rsid w:val="00F34A12"/>
    <w:rsid w:val="00F35DED"/>
    <w:rsid w:val="00F35EFA"/>
    <w:rsid w:val="00F35F1A"/>
    <w:rsid w:val="00F361C5"/>
    <w:rsid w:val="00F37E03"/>
    <w:rsid w:val="00F37EEE"/>
    <w:rsid w:val="00F4003E"/>
    <w:rsid w:val="00F404FD"/>
    <w:rsid w:val="00F408B9"/>
    <w:rsid w:val="00F40B7C"/>
    <w:rsid w:val="00F40BB0"/>
    <w:rsid w:val="00F40FF1"/>
    <w:rsid w:val="00F42573"/>
    <w:rsid w:val="00F43465"/>
    <w:rsid w:val="00F43BC2"/>
    <w:rsid w:val="00F4634D"/>
    <w:rsid w:val="00F472CD"/>
    <w:rsid w:val="00F4740C"/>
    <w:rsid w:val="00F47784"/>
    <w:rsid w:val="00F4788F"/>
    <w:rsid w:val="00F47C8C"/>
    <w:rsid w:val="00F47C94"/>
    <w:rsid w:val="00F50864"/>
    <w:rsid w:val="00F508CF"/>
    <w:rsid w:val="00F50B72"/>
    <w:rsid w:val="00F514AF"/>
    <w:rsid w:val="00F51C5B"/>
    <w:rsid w:val="00F52853"/>
    <w:rsid w:val="00F5287C"/>
    <w:rsid w:val="00F52906"/>
    <w:rsid w:val="00F529F4"/>
    <w:rsid w:val="00F53117"/>
    <w:rsid w:val="00F5372F"/>
    <w:rsid w:val="00F54169"/>
    <w:rsid w:val="00F5455C"/>
    <w:rsid w:val="00F54DF1"/>
    <w:rsid w:val="00F559BE"/>
    <w:rsid w:val="00F55B37"/>
    <w:rsid w:val="00F55E93"/>
    <w:rsid w:val="00F56E90"/>
    <w:rsid w:val="00F61259"/>
    <w:rsid w:val="00F612B2"/>
    <w:rsid w:val="00F61556"/>
    <w:rsid w:val="00F61906"/>
    <w:rsid w:val="00F61AD4"/>
    <w:rsid w:val="00F61C65"/>
    <w:rsid w:val="00F62045"/>
    <w:rsid w:val="00F6229A"/>
    <w:rsid w:val="00F62E81"/>
    <w:rsid w:val="00F63290"/>
    <w:rsid w:val="00F633FE"/>
    <w:rsid w:val="00F639CE"/>
    <w:rsid w:val="00F63D4B"/>
    <w:rsid w:val="00F640B1"/>
    <w:rsid w:val="00F642CE"/>
    <w:rsid w:val="00F64C8A"/>
    <w:rsid w:val="00F65461"/>
    <w:rsid w:val="00F65B9D"/>
    <w:rsid w:val="00F6631B"/>
    <w:rsid w:val="00F67239"/>
    <w:rsid w:val="00F677C4"/>
    <w:rsid w:val="00F67858"/>
    <w:rsid w:val="00F67938"/>
    <w:rsid w:val="00F71F04"/>
    <w:rsid w:val="00F72619"/>
    <w:rsid w:val="00F728B3"/>
    <w:rsid w:val="00F72AB5"/>
    <w:rsid w:val="00F72DA9"/>
    <w:rsid w:val="00F72F63"/>
    <w:rsid w:val="00F72F8F"/>
    <w:rsid w:val="00F7371E"/>
    <w:rsid w:val="00F75F0B"/>
    <w:rsid w:val="00F76020"/>
    <w:rsid w:val="00F76264"/>
    <w:rsid w:val="00F76922"/>
    <w:rsid w:val="00F77E1F"/>
    <w:rsid w:val="00F80103"/>
    <w:rsid w:val="00F80163"/>
    <w:rsid w:val="00F80182"/>
    <w:rsid w:val="00F801A3"/>
    <w:rsid w:val="00F801D4"/>
    <w:rsid w:val="00F805B0"/>
    <w:rsid w:val="00F810C4"/>
    <w:rsid w:val="00F81BF9"/>
    <w:rsid w:val="00F82119"/>
    <w:rsid w:val="00F830C1"/>
    <w:rsid w:val="00F83586"/>
    <w:rsid w:val="00F837AC"/>
    <w:rsid w:val="00F84738"/>
    <w:rsid w:val="00F854A2"/>
    <w:rsid w:val="00F863B5"/>
    <w:rsid w:val="00F86456"/>
    <w:rsid w:val="00F87B68"/>
    <w:rsid w:val="00F87E39"/>
    <w:rsid w:val="00F87E72"/>
    <w:rsid w:val="00F90004"/>
    <w:rsid w:val="00F902EE"/>
    <w:rsid w:val="00F90405"/>
    <w:rsid w:val="00F905B7"/>
    <w:rsid w:val="00F91714"/>
    <w:rsid w:val="00F91BDD"/>
    <w:rsid w:val="00F92297"/>
    <w:rsid w:val="00F937FC"/>
    <w:rsid w:val="00F93E3C"/>
    <w:rsid w:val="00F944E8"/>
    <w:rsid w:val="00F94B4F"/>
    <w:rsid w:val="00F94CAB"/>
    <w:rsid w:val="00F94ECA"/>
    <w:rsid w:val="00F94EDF"/>
    <w:rsid w:val="00F9505D"/>
    <w:rsid w:val="00F95346"/>
    <w:rsid w:val="00F9573E"/>
    <w:rsid w:val="00F95E34"/>
    <w:rsid w:val="00F95FC3"/>
    <w:rsid w:val="00F960D3"/>
    <w:rsid w:val="00F96B35"/>
    <w:rsid w:val="00F97EF2"/>
    <w:rsid w:val="00FA0111"/>
    <w:rsid w:val="00FA0217"/>
    <w:rsid w:val="00FA045B"/>
    <w:rsid w:val="00FA093B"/>
    <w:rsid w:val="00FA0D31"/>
    <w:rsid w:val="00FA17BB"/>
    <w:rsid w:val="00FA19BE"/>
    <w:rsid w:val="00FA2774"/>
    <w:rsid w:val="00FA2802"/>
    <w:rsid w:val="00FA2A62"/>
    <w:rsid w:val="00FA2F10"/>
    <w:rsid w:val="00FA49D1"/>
    <w:rsid w:val="00FA4DBC"/>
    <w:rsid w:val="00FA4F44"/>
    <w:rsid w:val="00FA5AF0"/>
    <w:rsid w:val="00FA672E"/>
    <w:rsid w:val="00FA67F0"/>
    <w:rsid w:val="00FA6978"/>
    <w:rsid w:val="00FA6DB3"/>
    <w:rsid w:val="00FA72B1"/>
    <w:rsid w:val="00FB0232"/>
    <w:rsid w:val="00FB05EB"/>
    <w:rsid w:val="00FB0670"/>
    <w:rsid w:val="00FB0B80"/>
    <w:rsid w:val="00FB17DB"/>
    <w:rsid w:val="00FB1DD1"/>
    <w:rsid w:val="00FB2577"/>
    <w:rsid w:val="00FB2CEB"/>
    <w:rsid w:val="00FB2DB3"/>
    <w:rsid w:val="00FB4863"/>
    <w:rsid w:val="00FB5D04"/>
    <w:rsid w:val="00FB5DC7"/>
    <w:rsid w:val="00FB64ED"/>
    <w:rsid w:val="00FB661D"/>
    <w:rsid w:val="00FB6756"/>
    <w:rsid w:val="00FB7026"/>
    <w:rsid w:val="00FB724B"/>
    <w:rsid w:val="00FB759F"/>
    <w:rsid w:val="00FB7755"/>
    <w:rsid w:val="00FC0C76"/>
    <w:rsid w:val="00FC1CDF"/>
    <w:rsid w:val="00FC24AE"/>
    <w:rsid w:val="00FC263C"/>
    <w:rsid w:val="00FC3D62"/>
    <w:rsid w:val="00FC3EED"/>
    <w:rsid w:val="00FC5512"/>
    <w:rsid w:val="00FC6496"/>
    <w:rsid w:val="00FC650F"/>
    <w:rsid w:val="00FC7286"/>
    <w:rsid w:val="00FC78A4"/>
    <w:rsid w:val="00FD0048"/>
    <w:rsid w:val="00FD06AC"/>
    <w:rsid w:val="00FD102D"/>
    <w:rsid w:val="00FD2202"/>
    <w:rsid w:val="00FD335D"/>
    <w:rsid w:val="00FD36DE"/>
    <w:rsid w:val="00FD4271"/>
    <w:rsid w:val="00FD5873"/>
    <w:rsid w:val="00FD64CA"/>
    <w:rsid w:val="00FD7435"/>
    <w:rsid w:val="00FD7BA6"/>
    <w:rsid w:val="00FE1966"/>
    <w:rsid w:val="00FE2321"/>
    <w:rsid w:val="00FE2EDA"/>
    <w:rsid w:val="00FE31D8"/>
    <w:rsid w:val="00FE3620"/>
    <w:rsid w:val="00FE3C00"/>
    <w:rsid w:val="00FE3E58"/>
    <w:rsid w:val="00FE4BA3"/>
    <w:rsid w:val="00FE54F4"/>
    <w:rsid w:val="00FE5ADC"/>
    <w:rsid w:val="00FE61CE"/>
    <w:rsid w:val="00FE6332"/>
    <w:rsid w:val="00FE736B"/>
    <w:rsid w:val="00FE7EDD"/>
    <w:rsid w:val="00FE7EE5"/>
    <w:rsid w:val="00FF02B9"/>
    <w:rsid w:val="00FF0CC4"/>
    <w:rsid w:val="00FF0DE8"/>
    <w:rsid w:val="00FF1454"/>
    <w:rsid w:val="00FF1A5B"/>
    <w:rsid w:val="00FF237D"/>
    <w:rsid w:val="00FF286B"/>
    <w:rsid w:val="00FF3086"/>
    <w:rsid w:val="00FF3FFF"/>
    <w:rsid w:val="00FF464C"/>
    <w:rsid w:val="00FF5473"/>
    <w:rsid w:val="00FF56CC"/>
    <w:rsid w:val="00FF614A"/>
    <w:rsid w:val="00FF6F3D"/>
    <w:rsid w:val="00FF74BF"/>
    <w:rsid w:val="00FF776D"/>
    <w:rsid w:val="00FF79C9"/>
    <w:rsid w:val="00FF7D83"/>
    <w:rsid w:val="16A62408"/>
    <w:rsid w:val="38714290"/>
    <w:rsid w:val="3E8D7E0B"/>
    <w:rsid w:val="47CD7DE2"/>
    <w:rsid w:val="5C78267A"/>
    <w:rsid w:val="61627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iPriority="1" w:semiHidden="0" w:name="heading 2"/>
    <w:lsdException w:qFormat="1" w:uiPriority="1" w:semiHidden="0" w:name="heading 3"/>
    <w:lsdException w:qFormat="1" w:uiPriority="1" w:semiHidden="0" w:name="heading 4"/>
    <w:lsdException w:qFormat="1" w:uiPriority="1" w:semiHidden="0" w:name="heading 5"/>
    <w:lsdException w:qFormat="1" w:uiPriority="1" w:semiHidden="0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qFormat="1"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qFormat="1" w:uiPriority="99" w:semiHidden="0" w:name="table of figures"/>
    <w:lsdException w:uiPriority="99" w:name="envelope address"/>
    <w:lsdException w:uiPriority="99" w:name="envelope return"/>
    <w:lsdException w:qFormat="1"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iPriority="99" w:name="List"/>
    <w:lsdException w:qFormat="1" w:unhideWhenUsed="0" w:uiPriority="0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200"/>
      <w:jc w:val="both"/>
    </w:pPr>
    <w:rPr>
      <w:rFonts w:ascii="Calibri" w:hAnsi="Calibri" w:eastAsia="宋体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45"/>
    <w:autoRedefine/>
    <w:qFormat/>
    <w:uiPriority w:val="1"/>
    <w:pPr>
      <w:keepNext/>
      <w:keepLines/>
      <w:numPr>
        <w:ilvl w:val="0"/>
        <w:numId w:val="1"/>
      </w:numPr>
      <w:jc w:val="left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46"/>
    <w:autoRedefine/>
    <w:unhideWhenUsed/>
    <w:qFormat/>
    <w:uiPriority w:val="1"/>
    <w:pPr>
      <w:keepNext/>
      <w:keepLines/>
      <w:numPr>
        <w:ilvl w:val="1"/>
        <w:numId w:val="1"/>
      </w:numPr>
      <w:spacing w:after="200"/>
      <w:outlineLvl w:val="1"/>
    </w:pPr>
    <w:rPr>
      <w:rFonts w:cstheme="majorBidi"/>
      <w:b/>
      <w:bCs/>
      <w:sz w:val="30"/>
      <w:szCs w:val="32"/>
    </w:rPr>
  </w:style>
  <w:style w:type="paragraph" w:styleId="4">
    <w:name w:val="heading 3"/>
    <w:basedOn w:val="1"/>
    <w:next w:val="1"/>
    <w:link w:val="47"/>
    <w:unhideWhenUsed/>
    <w:qFormat/>
    <w:uiPriority w:val="1"/>
    <w:pPr>
      <w:keepNext/>
      <w:keepLines/>
      <w:widowControl/>
      <w:numPr>
        <w:ilvl w:val="2"/>
        <w:numId w:val="1"/>
      </w:numPr>
      <w:spacing w:before="100" w:after="100" w:line="312" w:lineRule="auto"/>
      <w:outlineLvl w:val="2"/>
    </w:pPr>
    <w:rPr>
      <w:b/>
      <w:bCs/>
      <w:sz w:val="28"/>
      <w:szCs w:val="32"/>
    </w:rPr>
  </w:style>
  <w:style w:type="paragraph" w:styleId="5">
    <w:name w:val="heading 4"/>
    <w:basedOn w:val="1"/>
    <w:next w:val="1"/>
    <w:link w:val="48"/>
    <w:autoRedefine/>
    <w:unhideWhenUsed/>
    <w:qFormat/>
    <w:uiPriority w:val="1"/>
    <w:pPr>
      <w:keepNext/>
      <w:keepLines/>
      <w:numPr>
        <w:ilvl w:val="3"/>
        <w:numId w:val="1"/>
      </w:numPr>
      <w:spacing w:before="100" w:after="100" w:line="360" w:lineRule="auto"/>
      <w:outlineLvl w:val="3"/>
    </w:pPr>
    <w:rPr>
      <w:rFonts w:cstheme="majorBidi"/>
      <w:b/>
      <w:bCs/>
      <w:sz w:val="24"/>
      <w:szCs w:val="28"/>
    </w:rPr>
  </w:style>
  <w:style w:type="paragraph" w:styleId="6">
    <w:name w:val="heading 5"/>
    <w:basedOn w:val="1"/>
    <w:next w:val="1"/>
    <w:link w:val="49"/>
    <w:autoRedefine/>
    <w:unhideWhenUsed/>
    <w:qFormat/>
    <w:uiPriority w:val="1"/>
    <w:pPr>
      <w:keepNext/>
      <w:keepLines/>
      <w:numPr>
        <w:ilvl w:val="4"/>
        <w:numId w:val="1"/>
      </w:numPr>
      <w:spacing w:before="100" w:line="360" w:lineRule="auto"/>
      <w:outlineLvl w:val="4"/>
    </w:pPr>
    <w:rPr>
      <w:b/>
      <w:bCs/>
      <w:szCs w:val="28"/>
    </w:rPr>
  </w:style>
  <w:style w:type="paragraph" w:styleId="7">
    <w:name w:val="heading 6"/>
    <w:basedOn w:val="1"/>
    <w:next w:val="1"/>
    <w:link w:val="50"/>
    <w:autoRedefine/>
    <w:unhideWhenUsed/>
    <w:qFormat/>
    <w:uiPriority w:val="1"/>
    <w:pPr>
      <w:keepNext/>
      <w:keepLines/>
      <w:numPr>
        <w:ilvl w:val="5"/>
        <w:numId w:val="1"/>
      </w:numPr>
      <w:spacing w:before="100" w:line="360" w:lineRule="auto"/>
      <w:outlineLvl w:val="5"/>
    </w:pPr>
    <w:rPr>
      <w:rFonts w:cstheme="majorBidi"/>
      <w:b/>
      <w:bCs/>
      <w:szCs w:val="24"/>
    </w:rPr>
  </w:style>
  <w:style w:type="paragraph" w:styleId="8">
    <w:name w:val="heading 7"/>
    <w:basedOn w:val="1"/>
    <w:next w:val="1"/>
    <w:link w:val="51"/>
    <w:unhideWhenUsed/>
    <w:qFormat/>
    <w:uiPriority w:val="9"/>
    <w:pPr>
      <w:keepNext/>
      <w:keepLines/>
      <w:spacing w:before="240" w:after="64" w:line="320" w:lineRule="auto"/>
      <w:outlineLvl w:val="6"/>
    </w:pPr>
    <w:rPr>
      <w:rFonts w:ascii="Times New Roman" w:hAnsi="Times New Roman" w:cs="Times New Roman"/>
      <w:b/>
      <w:bCs/>
      <w:kern w:val="0"/>
      <w:sz w:val="24"/>
      <w:szCs w:val="24"/>
    </w:rPr>
  </w:style>
  <w:style w:type="paragraph" w:styleId="9">
    <w:name w:val="heading 8"/>
    <w:basedOn w:val="1"/>
    <w:next w:val="1"/>
    <w:link w:val="52"/>
    <w:autoRedefine/>
    <w:semiHidden/>
    <w:unhideWhenUsed/>
    <w:qFormat/>
    <w:uiPriority w:val="9"/>
    <w:pPr>
      <w:keepNext/>
      <w:keepLines/>
      <w:spacing w:before="240" w:after="64" w:line="320" w:lineRule="auto"/>
      <w:outlineLvl w:val="7"/>
    </w:pPr>
    <w:rPr>
      <w:rFonts w:asciiTheme="majorHAnsi" w:hAnsiTheme="majorHAnsi" w:eastAsiaTheme="majorEastAsia" w:cstheme="majorBidi"/>
      <w:kern w:val="0"/>
      <w:sz w:val="24"/>
      <w:szCs w:val="24"/>
    </w:rPr>
  </w:style>
  <w:style w:type="paragraph" w:styleId="10">
    <w:name w:val="heading 9"/>
    <w:basedOn w:val="1"/>
    <w:next w:val="1"/>
    <w:link w:val="53"/>
    <w:autoRedefine/>
    <w:semiHidden/>
    <w:unhideWhenUsed/>
    <w:qFormat/>
    <w:uiPriority w:val="9"/>
    <w:pPr>
      <w:keepNext/>
      <w:keepLines/>
      <w:spacing w:before="240" w:after="64" w:line="320" w:lineRule="auto"/>
      <w:outlineLvl w:val="8"/>
    </w:pPr>
    <w:rPr>
      <w:rFonts w:asciiTheme="majorHAnsi" w:hAnsiTheme="majorHAnsi" w:eastAsiaTheme="majorEastAsia" w:cstheme="majorBidi"/>
      <w:kern w:val="0"/>
      <w:szCs w:val="21"/>
    </w:rPr>
  </w:style>
  <w:style w:type="character" w:default="1" w:styleId="38">
    <w:name w:val="Default Paragraph Font"/>
    <w:autoRedefine/>
    <w:semiHidden/>
    <w:unhideWhenUsed/>
    <w:qFormat/>
    <w:uiPriority w:val="1"/>
  </w:style>
  <w:style w:type="table" w:default="1" w:styleId="36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unhideWhenUsed/>
    <w:qFormat/>
    <w:uiPriority w:val="39"/>
    <w:pPr>
      <w:spacing w:before="0"/>
      <w:ind w:left="2520" w:leftChars="1200"/>
    </w:pPr>
    <w:rPr>
      <w:rFonts w:asciiTheme="minorHAnsi" w:hAnsiTheme="minorHAnsi" w:eastAsiaTheme="minorEastAsia"/>
    </w:rPr>
  </w:style>
  <w:style w:type="paragraph" w:styleId="12">
    <w:name w:val="caption"/>
    <w:basedOn w:val="1"/>
    <w:next w:val="1"/>
    <w:unhideWhenUsed/>
    <w:qFormat/>
    <w:uiPriority w:val="35"/>
    <w:pPr>
      <w:spacing w:before="0"/>
    </w:pPr>
    <w:rPr>
      <w:rFonts w:ascii="Cambria" w:hAnsi="Cambria" w:eastAsia="黑体" w:cstheme="majorBidi"/>
      <w:kern w:val="0"/>
      <w:sz w:val="20"/>
      <w:szCs w:val="20"/>
    </w:rPr>
  </w:style>
  <w:style w:type="paragraph" w:styleId="13">
    <w:name w:val="List Bullet"/>
    <w:basedOn w:val="1"/>
    <w:autoRedefine/>
    <w:semiHidden/>
    <w:qFormat/>
    <w:uiPriority w:val="0"/>
    <w:pPr>
      <w:numPr>
        <w:ilvl w:val="0"/>
        <w:numId w:val="2"/>
      </w:numPr>
      <w:snapToGrid w:val="0"/>
      <w:spacing w:before="0" w:line="240" w:lineRule="atLeast"/>
      <w:jc w:val="left"/>
    </w:pPr>
    <w:rPr>
      <w:rFonts w:ascii="Times New Roman" w:hAnsi="Times New Roman" w:eastAsia="MS Mincho" w:cs="Times New Roman"/>
      <w:sz w:val="20"/>
      <w:lang w:eastAsia="ja-JP"/>
    </w:rPr>
  </w:style>
  <w:style w:type="paragraph" w:styleId="14">
    <w:name w:val="Document Map"/>
    <w:basedOn w:val="1"/>
    <w:link w:val="82"/>
    <w:semiHidden/>
    <w:unhideWhenUsed/>
    <w:qFormat/>
    <w:uiPriority w:val="99"/>
    <w:pPr>
      <w:spacing w:before="0"/>
    </w:pPr>
    <w:rPr>
      <w:rFonts w:ascii="宋体" w:hAnsi="Times New Roman" w:cs="Times New Roman"/>
      <w:kern w:val="0"/>
      <w:sz w:val="18"/>
      <w:szCs w:val="18"/>
    </w:rPr>
  </w:style>
  <w:style w:type="paragraph" w:styleId="15">
    <w:name w:val="annotation text"/>
    <w:basedOn w:val="1"/>
    <w:link w:val="142"/>
    <w:autoRedefine/>
    <w:unhideWhenUsed/>
    <w:qFormat/>
    <w:uiPriority w:val="99"/>
    <w:pPr>
      <w:jc w:val="left"/>
    </w:pPr>
  </w:style>
  <w:style w:type="paragraph" w:styleId="16">
    <w:name w:val="Body Text"/>
    <w:basedOn w:val="1"/>
    <w:link w:val="71"/>
    <w:autoRedefine/>
    <w:qFormat/>
    <w:uiPriority w:val="1"/>
    <w:pPr>
      <w:spacing w:before="76"/>
      <w:ind w:left="669"/>
      <w:jc w:val="left"/>
    </w:pPr>
    <w:rPr>
      <w:rFonts w:ascii="Courier New" w:hAnsi="Courier New" w:eastAsia="Courier New"/>
      <w:kern w:val="0"/>
      <w:sz w:val="18"/>
      <w:szCs w:val="18"/>
      <w:lang w:eastAsia="en-US"/>
    </w:rPr>
  </w:style>
  <w:style w:type="paragraph" w:styleId="17">
    <w:name w:val="toc 5"/>
    <w:basedOn w:val="1"/>
    <w:next w:val="1"/>
    <w:autoRedefine/>
    <w:unhideWhenUsed/>
    <w:qFormat/>
    <w:uiPriority w:val="39"/>
    <w:pPr>
      <w:spacing w:before="0"/>
      <w:ind w:left="1680" w:leftChars="800"/>
    </w:pPr>
    <w:rPr>
      <w:rFonts w:asciiTheme="minorHAnsi" w:hAnsiTheme="minorHAnsi" w:eastAsiaTheme="minorEastAsia"/>
    </w:rPr>
  </w:style>
  <w:style w:type="paragraph" w:styleId="18">
    <w:name w:val="toc 3"/>
    <w:basedOn w:val="1"/>
    <w:next w:val="1"/>
    <w:autoRedefine/>
    <w:unhideWhenUsed/>
    <w:qFormat/>
    <w:uiPriority w:val="39"/>
    <w:pPr>
      <w:ind w:left="840" w:leftChars="400"/>
    </w:pPr>
  </w:style>
  <w:style w:type="paragraph" w:styleId="19">
    <w:name w:val="toc 8"/>
    <w:basedOn w:val="1"/>
    <w:next w:val="1"/>
    <w:autoRedefine/>
    <w:unhideWhenUsed/>
    <w:qFormat/>
    <w:uiPriority w:val="39"/>
    <w:pPr>
      <w:spacing w:before="0"/>
      <w:ind w:left="2940" w:leftChars="1400"/>
    </w:pPr>
    <w:rPr>
      <w:rFonts w:asciiTheme="minorHAnsi" w:hAnsiTheme="minorHAnsi" w:eastAsiaTheme="minorEastAsia"/>
    </w:rPr>
  </w:style>
  <w:style w:type="paragraph" w:styleId="20">
    <w:name w:val="Balloon Text"/>
    <w:basedOn w:val="1"/>
    <w:link w:val="76"/>
    <w:autoRedefine/>
    <w:semiHidden/>
    <w:unhideWhenUsed/>
    <w:qFormat/>
    <w:uiPriority w:val="99"/>
    <w:pPr>
      <w:spacing w:before="0"/>
    </w:pPr>
    <w:rPr>
      <w:sz w:val="18"/>
      <w:szCs w:val="18"/>
    </w:rPr>
  </w:style>
  <w:style w:type="paragraph" w:styleId="21">
    <w:name w:val="footer"/>
    <w:basedOn w:val="1"/>
    <w:link w:val="55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2">
    <w:name w:val="header"/>
    <w:basedOn w:val="1"/>
    <w:link w:val="54"/>
    <w:autoRedefine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3">
    <w:name w:val="toc 1"/>
    <w:basedOn w:val="1"/>
    <w:next w:val="1"/>
    <w:autoRedefine/>
    <w:unhideWhenUsed/>
    <w:qFormat/>
    <w:uiPriority w:val="39"/>
  </w:style>
  <w:style w:type="paragraph" w:styleId="24">
    <w:name w:val="toc 4"/>
    <w:basedOn w:val="1"/>
    <w:next w:val="1"/>
    <w:autoRedefine/>
    <w:unhideWhenUsed/>
    <w:qFormat/>
    <w:uiPriority w:val="39"/>
    <w:pPr>
      <w:ind w:left="1260" w:leftChars="600"/>
    </w:pPr>
  </w:style>
  <w:style w:type="paragraph" w:styleId="25">
    <w:name w:val="Subtitle"/>
    <w:basedOn w:val="1"/>
    <w:next w:val="1"/>
    <w:link w:val="83"/>
    <w:autoRedefine/>
    <w:qFormat/>
    <w:uiPriority w:val="11"/>
    <w:pPr>
      <w:spacing w:before="240" w:after="60" w:line="312" w:lineRule="auto"/>
      <w:jc w:val="center"/>
      <w:outlineLvl w:val="1"/>
    </w:pPr>
    <w:rPr>
      <w:rFonts w:ascii="Cambria" w:hAnsi="Cambria" w:cs="Times New Roman"/>
      <w:b/>
      <w:bCs/>
      <w:kern w:val="28"/>
      <w:sz w:val="44"/>
      <w:szCs w:val="44"/>
    </w:rPr>
  </w:style>
  <w:style w:type="paragraph" w:styleId="26">
    <w:name w:val="List"/>
    <w:basedOn w:val="1"/>
    <w:autoRedefine/>
    <w:semiHidden/>
    <w:unhideWhenUsed/>
    <w:qFormat/>
    <w:uiPriority w:val="99"/>
    <w:pPr>
      <w:ind w:left="200" w:hanging="200" w:hangingChars="200"/>
      <w:contextualSpacing/>
    </w:pPr>
  </w:style>
  <w:style w:type="paragraph" w:styleId="27">
    <w:name w:val="footnote text"/>
    <w:basedOn w:val="1"/>
    <w:link w:val="84"/>
    <w:semiHidden/>
    <w:unhideWhenUsed/>
    <w:qFormat/>
    <w:uiPriority w:val="99"/>
    <w:pPr>
      <w:snapToGrid w:val="0"/>
      <w:spacing w:before="0"/>
      <w:jc w:val="left"/>
    </w:pPr>
    <w:rPr>
      <w:rFonts w:ascii="Times New Roman" w:hAnsi="Times New Roman" w:cs="Times New Roman"/>
      <w:kern w:val="0"/>
      <w:sz w:val="18"/>
      <w:szCs w:val="18"/>
    </w:rPr>
  </w:style>
  <w:style w:type="paragraph" w:styleId="28">
    <w:name w:val="toc 6"/>
    <w:basedOn w:val="1"/>
    <w:next w:val="1"/>
    <w:autoRedefine/>
    <w:unhideWhenUsed/>
    <w:qFormat/>
    <w:uiPriority w:val="39"/>
    <w:pPr>
      <w:spacing w:before="0"/>
      <w:ind w:left="2100" w:leftChars="1000"/>
    </w:pPr>
    <w:rPr>
      <w:rFonts w:asciiTheme="minorHAnsi" w:hAnsiTheme="minorHAnsi" w:eastAsiaTheme="minorEastAsia"/>
    </w:rPr>
  </w:style>
  <w:style w:type="paragraph" w:styleId="29">
    <w:name w:val="table of figures"/>
    <w:basedOn w:val="1"/>
    <w:next w:val="1"/>
    <w:autoRedefine/>
    <w:unhideWhenUsed/>
    <w:qFormat/>
    <w:uiPriority w:val="99"/>
    <w:pPr>
      <w:spacing w:before="0"/>
      <w:ind w:left="200" w:leftChars="200" w:hanging="200" w:hangingChars="200"/>
    </w:pPr>
    <w:rPr>
      <w:rFonts w:ascii="Times New Roman" w:hAnsi="Times New Roman" w:cs="Times New Roman"/>
      <w:kern w:val="0"/>
      <w:szCs w:val="24"/>
    </w:rPr>
  </w:style>
  <w:style w:type="paragraph" w:styleId="30">
    <w:name w:val="toc 2"/>
    <w:basedOn w:val="1"/>
    <w:next w:val="1"/>
    <w:autoRedefine/>
    <w:unhideWhenUsed/>
    <w:qFormat/>
    <w:uiPriority w:val="39"/>
    <w:pPr>
      <w:ind w:left="420" w:leftChars="200"/>
    </w:pPr>
  </w:style>
  <w:style w:type="paragraph" w:styleId="31">
    <w:name w:val="toc 9"/>
    <w:basedOn w:val="1"/>
    <w:next w:val="1"/>
    <w:autoRedefine/>
    <w:unhideWhenUsed/>
    <w:qFormat/>
    <w:uiPriority w:val="39"/>
    <w:pPr>
      <w:spacing w:before="0"/>
      <w:ind w:left="3360" w:leftChars="1600"/>
    </w:pPr>
    <w:rPr>
      <w:rFonts w:asciiTheme="minorHAnsi" w:hAnsiTheme="minorHAnsi" w:eastAsiaTheme="minorEastAsia"/>
    </w:rPr>
  </w:style>
  <w:style w:type="paragraph" w:styleId="32">
    <w:name w:val="HTML Preformatted"/>
    <w:basedOn w:val="1"/>
    <w:link w:val="198"/>
    <w:autoRedefine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  <w:jc w:val="left"/>
    </w:pPr>
    <w:rPr>
      <w:rFonts w:hint="eastAsia" w:ascii="宋体" w:hAnsi="宋体" w:cs="Times New Roman"/>
      <w:kern w:val="0"/>
      <w:sz w:val="24"/>
      <w:szCs w:val="24"/>
    </w:rPr>
  </w:style>
  <w:style w:type="paragraph" w:styleId="33">
    <w:name w:val="Normal (Web)"/>
    <w:basedOn w:val="1"/>
    <w:semiHidden/>
    <w:unhideWhenUsed/>
    <w:qFormat/>
    <w:uiPriority w:val="99"/>
    <w:pPr>
      <w:spacing w:before="0" w:beforeAutospacing="1" w:afterAutospacing="1"/>
      <w:jc w:val="left"/>
    </w:pPr>
    <w:rPr>
      <w:rFonts w:cs="Times New Roman" w:asciiTheme="minorHAnsi" w:hAnsiTheme="minorHAnsi" w:eastAsiaTheme="minorEastAsia"/>
      <w:kern w:val="0"/>
      <w:sz w:val="24"/>
    </w:rPr>
  </w:style>
  <w:style w:type="paragraph" w:styleId="34">
    <w:name w:val="Title"/>
    <w:basedOn w:val="1"/>
    <w:next w:val="1"/>
    <w:link w:val="85"/>
    <w:autoRedefine/>
    <w:qFormat/>
    <w:uiPriority w:val="10"/>
    <w:pPr>
      <w:spacing w:before="0" w:beforeLines="900" w:afterLines="250" w:line="480" w:lineRule="auto"/>
      <w:contextualSpacing/>
      <w:jc w:val="center"/>
    </w:pPr>
    <w:rPr>
      <w:rFonts w:ascii="Times New Roman" w:hAnsi="Times New Roman" w:cstheme="majorBidi"/>
      <w:b/>
      <w:kern w:val="0"/>
      <w:sz w:val="52"/>
      <w:szCs w:val="52"/>
    </w:rPr>
  </w:style>
  <w:style w:type="paragraph" w:styleId="35">
    <w:name w:val="annotation subject"/>
    <w:basedOn w:val="15"/>
    <w:next w:val="15"/>
    <w:link w:val="143"/>
    <w:autoRedefine/>
    <w:semiHidden/>
    <w:unhideWhenUsed/>
    <w:qFormat/>
    <w:uiPriority w:val="99"/>
    <w:rPr>
      <w:b/>
      <w:bCs/>
    </w:rPr>
  </w:style>
  <w:style w:type="table" w:styleId="37">
    <w:name w:val="Table Grid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blStylePr w:type="firstRow">
      <w:tcPr>
        <w:tc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il"/>
          <w:insideV w:val="single" w:sz="4" w:space="0"/>
          <w:tl2br w:val="nil"/>
          <w:tr2bl w:val="nil"/>
        </w:tcBorders>
      </w:tcPr>
    </w:tblStylePr>
  </w:style>
  <w:style w:type="character" w:styleId="39">
    <w:name w:val="Strong"/>
    <w:autoRedefine/>
    <w:qFormat/>
    <w:uiPriority w:val="0"/>
    <w:rPr>
      <w:b/>
      <w:bCs/>
    </w:rPr>
  </w:style>
  <w:style w:type="character" w:styleId="40">
    <w:name w:val="FollowedHyperlink"/>
    <w:basedOn w:val="38"/>
    <w:autoRedefine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41">
    <w:name w:val="Emphasis"/>
    <w:autoRedefine/>
    <w:qFormat/>
    <w:uiPriority w:val="0"/>
    <w:rPr>
      <w:i/>
      <w:iCs/>
    </w:rPr>
  </w:style>
  <w:style w:type="character" w:styleId="42">
    <w:name w:val="Hyperlink"/>
    <w:basedOn w:val="38"/>
    <w:autoRedefine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43">
    <w:name w:val="annotation reference"/>
    <w:basedOn w:val="38"/>
    <w:autoRedefine/>
    <w:semiHidden/>
    <w:unhideWhenUsed/>
    <w:qFormat/>
    <w:uiPriority w:val="99"/>
    <w:rPr>
      <w:sz w:val="21"/>
      <w:szCs w:val="21"/>
    </w:rPr>
  </w:style>
  <w:style w:type="character" w:styleId="44">
    <w:name w:val="footnote reference"/>
    <w:basedOn w:val="38"/>
    <w:autoRedefine/>
    <w:semiHidden/>
    <w:unhideWhenUsed/>
    <w:qFormat/>
    <w:uiPriority w:val="99"/>
    <w:rPr>
      <w:vertAlign w:val="superscript"/>
    </w:rPr>
  </w:style>
  <w:style w:type="character" w:customStyle="1" w:styleId="45">
    <w:name w:val="标题 1 Char"/>
    <w:basedOn w:val="38"/>
    <w:link w:val="2"/>
    <w:autoRedefine/>
    <w:qFormat/>
    <w:uiPriority w:val="1"/>
    <w:rPr>
      <w:rFonts w:ascii="Calibri" w:hAnsi="Calibri" w:eastAsia="宋体"/>
      <w:b/>
      <w:bCs/>
      <w:kern w:val="44"/>
      <w:sz w:val="32"/>
      <w:szCs w:val="44"/>
    </w:rPr>
  </w:style>
  <w:style w:type="character" w:customStyle="1" w:styleId="46">
    <w:name w:val="标题 2 Char"/>
    <w:basedOn w:val="38"/>
    <w:link w:val="3"/>
    <w:autoRedefine/>
    <w:qFormat/>
    <w:uiPriority w:val="1"/>
    <w:rPr>
      <w:rFonts w:ascii="Calibri" w:hAnsi="Calibri" w:eastAsia="宋体" w:cstheme="majorBidi"/>
      <w:b/>
      <w:bCs/>
      <w:kern w:val="2"/>
      <w:sz w:val="30"/>
      <w:szCs w:val="32"/>
    </w:rPr>
  </w:style>
  <w:style w:type="character" w:customStyle="1" w:styleId="47">
    <w:name w:val="标题 3 Char"/>
    <w:basedOn w:val="38"/>
    <w:link w:val="4"/>
    <w:autoRedefine/>
    <w:qFormat/>
    <w:uiPriority w:val="9"/>
    <w:rPr>
      <w:rFonts w:ascii="Calibri" w:hAnsi="Calibri" w:eastAsia="宋体"/>
      <w:b/>
      <w:bCs/>
      <w:sz w:val="28"/>
      <w:szCs w:val="32"/>
    </w:rPr>
  </w:style>
  <w:style w:type="character" w:customStyle="1" w:styleId="48">
    <w:name w:val="标题 4 Char"/>
    <w:basedOn w:val="38"/>
    <w:link w:val="5"/>
    <w:autoRedefine/>
    <w:qFormat/>
    <w:uiPriority w:val="9"/>
    <w:rPr>
      <w:rFonts w:ascii="Calibri" w:hAnsi="Calibri" w:eastAsia="宋体" w:cstheme="majorBidi"/>
      <w:b/>
      <w:bCs/>
      <w:sz w:val="24"/>
      <w:szCs w:val="28"/>
    </w:rPr>
  </w:style>
  <w:style w:type="character" w:customStyle="1" w:styleId="49">
    <w:name w:val="标题 5 Char"/>
    <w:basedOn w:val="38"/>
    <w:link w:val="6"/>
    <w:autoRedefine/>
    <w:qFormat/>
    <w:uiPriority w:val="9"/>
    <w:rPr>
      <w:rFonts w:ascii="Calibri" w:hAnsi="Calibri" w:eastAsia="宋体"/>
      <w:b/>
      <w:bCs/>
      <w:szCs w:val="28"/>
    </w:rPr>
  </w:style>
  <w:style w:type="character" w:customStyle="1" w:styleId="50">
    <w:name w:val="标题 6 Char"/>
    <w:basedOn w:val="38"/>
    <w:link w:val="7"/>
    <w:autoRedefine/>
    <w:qFormat/>
    <w:uiPriority w:val="9"/>
    <w:rPr>
      <w:rFonts w:ascii="Calibri" w:hAnsi="Calibri" w:eastAsia="宋体" w:cstheme="majorBidi"/>
      <w:b/>
      <w:bCs/>
      <w:szCs w:val="24"/>
    </w:rPr>
  </w:style>
  <w:style w:type="character" w:customStyle="1" w:styleId="51">
    <w:name w:val="标题 7 Char"/>
    <w:basedOn w:val="38"/>
    <w:link w:val="8"/>
    <w:autoRedefine/>
    <w:qFormat/>
    <w:uiPriority w:val="9"/>
    <w:rPr>
      <w:rFonts w:ascii="Times New Roman" w:hAnsi="Times New Roman" w:eastAsia="宋体" w:cs="Times New Roman"/>
      <w:b/>
      <w:bCs/>
      <w:kern w:val="0"/>
      <w:sz w:val="24"/>
      <w:szCs w:val="24"/>
    </w:rPr>
  </w:style>
  <w:style w:type="character" w:customStyle="1" w:styleId="52">
    <w:name w:val="标题 8 Char"/>
    <w:basedOn w:val="38"/>
    <w:link w:val="9"/>
    <w:autoRedefine/>
    <w:semiHidden/>
    <w:qFormat/>
    <w:uiPriority w:val="9"/>
    <w:rPr>
      <w:rFonts w:asciiTheme="majorHAnsi" w:hAnsiTheme="majorHAnsi" w:eastAsiaTheme="majorEastAsia" w:cstheme="majorBidi"/>
      <w:kern w:val="0"/>
      <w:sz w:val="24"/>
      <w:szCs w:val="24"/>
    </w:rPr>
  </w:style>
  <w:style w:type="character" w:customStyle="1" w:styleId="53">
    <w:name w:val="标题 9 Char"/>
    <w:basedOn w:val="38"/>
    <w:link w:val="10"/>
    <w:semiHidden/>
    <w:qFormat/>
    <w:uiPriority w:val="9"/>
    <w:rPr>
      <w:rFonts w:asciiTheme="majorHAnsi" w:hAnsiTheme="majorHAnsi" w:eastAsiaTheme="majorEastAsia" w:cstheme="majorBidi"/>
      <w:kern w:val="0"/>
      <w:szCs w:val="21"/>
    </w:rPr>
  </w:style>
  <w:style w:type="character" w:customStyle="1" w:styleId="54">
    <w:name w:val="页眉 Char"/>
    <w:basedOn w:val="38"/>
    <w:link w:val="22"/>
    <w:qFormat/>
    <w:uiPriority w:val="99"/>
    <w:rPr>
      <w:rFonts w:ascii="Calibri" w:hAnsi="Calibri" w:eastAsia="宋体"/>
      <w:sz w:val="18"/>
      <w:szCs w:val="18"/>
    </w:rPr>
  </w:style>
  <w:style w:type="character" w:customStyle="1" w:styleId="55">
    <w:name w:val="页脚 Char"/>
    <w:basedOn w:val="38"/>
    <w:link w:val="21"/>
    <w:autoRedefine/>
    <w:qFormat/>
    <w:uiPriority w:val="99"/>
    <w:rPr>
      <w:rFonts w:ascii="Calibri" w:hAnsi="Calibri" w:eastAsia="宋体"/>
      <w:sz w:val="18"/>
      <w:szCs w:val="18"/>
    </w:rPr>
  </w:style>
  <w:style w:type="paragraph" w:customStyle="1" w:styleId="56">
    <w:name w:val="正文（中文）"/>
    <w:basedOn w:val="1"/>
    <w:autoRedefine/>
    <w:qFormat/>
    <w:uiPriority w:val="0"/>
    <w:pPr>
      <w:spacing w:before="100" w:line="276" w:lineRule="auto"/>
      <w:ind w:firstLine="200" w:firstLineChars="200"/>
    </w:pPr>
  </w:style>
  <w:style w:type="paragraph" w:customStyle="1" w:styleId="57">
    <w:name w:val="文档标题"/>
    <w:basedOn w:val="1"/>
    <w:qFormat/>
    <w:uiPriority w:val="0"/>
    <w:pPr>
      <w:jc w:val="center"/>
    </w:pPr>
    <w:rPr>
      <w:rFonts w:eastAsia="黑体"/>
      <w:sz w:val="44"/>
    </w:rPr>
  </w:style>
  <w:style w:type="paragraph" w:customStyle="1" w:styleId="58">
    <w:name w:val="版本号"/>
    <w:basedOn w:val="1"/>
    <w:qFormat/>
    <w:uiPriority w:val="0"/>
    <w:pPr>
      <w:spacing w:line="288" w:lineRule="auto"/>
      <w:jc w:val="center"/>
    </w:pPr>
    <w:rPr>
      <w:rFonts w:eastAsia="黑体"/>
      <w:sz w:val="24"/>
    </w:rPr>
  </w:style>
  <w:style w:type="paragraph" w:customStyle="1" w:styleId="59">
    <w:name w:val="前言"/>
    <w:basedOn w:val="1"/>
    <w:qFormat/>
    <w:uiPriority w:val="0"/>
    <w:pPr>
      <w:jc w:val="center"/>
    </w:pPr>
    <w:rPr>
      <w:rFonts w:eastAsia="黑体"/>
      <w:sz w:val="32"/>
    </w:rPr>
  </w:style>
  <w:style w:type="paragraph" w:customStyle="1" w:styleId="60">
    <w:name w:val="编写目的"/>
    <w:basedOn w:val="1"/>
    <w:next w:val="1"/>
    <w:autoRedefine/>
    <w:qFormat/>
    <w:uiPriority w:val="0"/>
    <w:pPr>
      <w:spacing w:after="200"/>
    </w:pPr>
    <w:rPr>
      <w:rFonts w:eastAsia="黑体"/>
      <w:sz w:val="24"/>
    </w:rPr>
  </w:style>
  <w:style w:type="paragraph" w:customStyle="1" w:styleId="61">
    <w:name w:val="ol-1"/>
    <w:basedOn w:val="1"/>
    <w:qFormat/>
    <w:uiPriority w:val="0"/>
    <w:pPr>
      <w:numPr>
        <w:ilvl w:val="0"/>
        <w:numId w:val="3"/>
      </w:numPr>
      <w:ind w:left="400" w:leftChars="200" w:hanging="200" w:hangingChars="200"/>
      <w:jc w:val="left"/>
    </w:pPr>
  </w:style>
  <w:style w:type="paragraph" w:customStyle="1" w:styleId="62">
    <w:name w:val="ol-2"/>
    <w:basedOn w:val="1"/>
    <w:qFormat/>
    <w:uiPriority w:val="0"/>
    <w:pPr>
      <w:numPr>
        <w:ilvl w:val="0"/>
        <w:numId w:val="4"/>
      </w:numPr>
      <w:spacing w:before="100"/>
      <w:ind w:left="400" w:leftChars="400" w:hanging="200" w:hangingChars="200"/>
    </w:pPr>
  </w:style>
  <w:style w:type="paragraph" w:customStyle="1" w:styleId="63">
    <w:name w:val="ol-l1"/>
    <w:basedOn w:val="61"/>
    <w:qFormat/>
    <w:uiPriority w:val="0"/>
    <w:pPr>
      <w:numPr>
        <w:numId w:val="0"/>
      </w:numPr>
      <w:ind w:left="420"/>
    </w:pPr>
  </w:style>
  <w:style w:type="paragraph" w:customStyle="1" w:styleId="64">
    <w:name w:val="ol-l2"/>
    <w:basedOn w:val="62"/>
    <w:qFormat/>
    <w:uiPriority w:val="0"/>
    <w:pPr>
      <w:numPr>
        <w:numId w:val="0"/>
      </w:numPr>
      <w:ind w:left="400" w:leftChars="400"/>
    </w:pPr>
  </w:style>
  <w:style w:type="paragraph" w:customStyle="1" w:styleId="65">
    <w:name w:val="ul-1"/>
    <w:basedOn w:val="1"/>
    <w:qFormat/>
    <w:uiPriority w:val="0"/>
    <w:pPr>
      <w:numPr>
        <w:ilvl w:val="0"/>
        <w:numId w:val="5"/>
      </w:numPr>
      <w:spacing w:before="100"/>
      <w:ind w:left="200" w:leftChars="200" w:hanging="200" w:hangingChars="200"/>
      <w:jc w:val="left"/>
    </w:pPr>
  </w:style>
  <w:style w:type="paragraph" w:customStyle="1" w:styleId="66">
    <w:name w:val="ul-2"/>
    <w:basedOn w:val="1"/>
    <w:qFormat/>
    <w:uiPriority w:val="0"/>
    <w:pPr>
      <w:numPr>
        <w:ilvl w:val="0"/>
        <w:numId w:val="6"/>
      </w:numPr>
      <w:spacing w:before="100"/>
      <w:ind w:left="400" w:leftChars="400" w:hanging="200" w:hangingChars="200"/>
    </w:pPr>
  </w:style>
  <w:style w:type="paragraph" w:customStyle="1" w:styleId="67">
    <w:name w:val="ul-3"/>
    <w:basedOn w:val="1"/>
    <w:qFormat/>
    <w:uiPriority w:val="0"/>
    <w:pPr>
      <w:numPr>
        <w:ilvl w:val="0"/>
        <w:numId w:val="7"/>
      </w:numPr>
      <w:spacing w:before="100"/>
      <w:ind w:left="600" w:leftChars="600" w:hanging="200" w:hangingChars="200"/>
    </w:pPr>
  </w:style>
  <w:style w:type="paragraph" w:customStyle="1" w:styleId="68">
    <w:name w:val="ul-l1"/>
    <w:basedOn w:val="56"/>
    <w:qFormat/>
    <w:uiPriority w:val="0"/>
    <w:pPr>
      <w:ind w:left="839" w:firstLine="0" w:firstLineChars="0"/>
    </w:pPr>
  </w:style>
  <w:style w:type="paragraph" w:customStyle="1" w:styleId="69">
    <w:name w:val="ul-l2"/>
    <w:basedOn w:val="64"/>
    <w:qFormat/>
    <w:uiPriority w:val="0"/>
    <w:pPr>
      <w:ind w:left="1260"/>
    </w:pPr>
  </w:style>
  <w:style w:type="paragraph" w:customStyle="1" w:styleId="70">
    <w:name w:val="ul-l3"/>
    <w:basedOn w:val="1"/>
    <w:qFormat/>
    <w:uiPriority w:val="0"/>
    <w:pPr>
      <w:ind w:left="600" w:leftChars="600"/>
    </w:pPr>
  </w:style>
  <w:style w:type="character" w:customStyle="1" w:styleId="71">
    <w:name w:val="正文文本 Char"/>
    <w:basedOn w:val="38"/>
    <w:link w:val="16"/>
    <w:qFormat/>
    <w:uiPriority w:val="1"/>
    <w:rPr>
      <w:rFonts w:ascii="Courier New" w:hAnsi="Courier New" w:eastAsia="Courier New"/>
      <w:kern w:val="0"/>
      <w:sz w:val="18"/>
      <w:szCs w:val="18"/>
      <w:lang w:eastAsia="en-US"/>
    </w:rPr>
  </w:style>
  <w:style w:type="paragraph" w:customStyle="1" w:styleId="72">
    <w:name w:val="表标题"/>
    <w:basedOn w:val="16"/>
    <w:next w:val="1"/>
    <w:qFormat/>
    <w:uiPriority w:val="0"/>
    <w:pPr>
      <w:widowControl/>
      <w:spacing w:before="200" w:after="60"/>
      <w:ind w:left="0"/>
      <w:jc w:val="center"/>
    </w:pPr>
    <w:rPr>
      <w:rFonts w:ascii="黑体" w:hAnsi="黑体" w:eastAsia="黑体" w:cs="黑体"/>
      <w:lang w:eastAsia="zh-CN"/>
    </w:rPr>
  </w:style>
  <w:style w:type="table" w:customStyle="1" w:styleId="73">
    <w:name w:val="我的表格"/>
    <w:basedOn w:val="36"/>
    <w:qFormat/>
    <w:uiPriority w:val="99"/>
    <w:rPr>
      <w:rFonts w:ascii="Calibri" w:hAnsi="Calibri" w:eastAsia="宋体"/>
      <w:sz w:val="18"/>
    </w:rPr>
    <w:tblPr>
      <w:tblBorders>
        <w:top w:val="single" w:color="0F6BAC" w:sz="4" w:space="0"/>
        <w:left w:val="single" w:color="0F6BAC" w:sz="4" w:space="0"/>
        <w:bottom w:val="single" w:color="0F6BAC" w:sz="4" w:space="0"/>
        <w:right w:val="single" w:color="0F6BAC" w:sz="4" w:space="0"/>
        <w:insideH w:val="single" w:color="0F6BAC" w:sz="4" w:space="0"/>
        <w:insideV w:val="single" w:color="0F6BAC" w:sz="4" w:space="0"/>
      </w:tblBorders>
    </w:tblPr>
    <w:tcPr>
      <w:shd w:val="clear" w:color="auto" w:fill="auto"/>
      <w:tcMar>
        <w:top w:w="57" w:type="dxa"/>
        <w:bottom w:w="57" w:type="dxa"/>
      </w:tcMar>
    </w:tcPr>
    <w:tblStylePr w:type="firstRow">
      <w:pPr>
        <w:jc w:val="both"/>
      </w:pPr>
      <w:rPr>
        <w:rFonts w:ascii="黑体" w:hAnsi="黑体" w:eastAsia="宋体"/>
        <w:b w:val="0"/>
        <w:i w:val="0"/>
        <w:sz w:val="18"/>
      </w:rPr>
      <w:tcPr>
        <w:tcBorders>
          <w:top w:val="single" w:color="0F6BAC" w:sz="4" w:space="0"/>
          <w:left w:val="single" w:color="0F6BAC" w:sz="4" w:space="0"/>
          <w:bottom w:val="single" w:color="0F6BAC" w:sz="4" w:space="0"/>
          <w:right w:val="single" w:color="0F6BAC" w:sz="4" w:space="0"/>
          <w:insideH w:val="single" w:sz="4" w:space="0"/>
          <w:insideV w:val="single" w:sz="4" w:space="0"/>
          <w:tl2br w:val="nil"/>
          <w:tr2bl w:val="nil"/>
        </w:tcBorders>
        <w:shd w:val="clear" w:color="auto" w:fill="E7F1FB"/>
      </w:tcPr>
    </w:tblStylePr>
  </w:style>
  <w:style w:type="paragraph" w:customStyle="1" w:styleId="74">
    <w:name w:val="表正文"/>
    <w:basedOn w:val="1"/>
    <w:qFormat/>
    <w:uiPriority w:val="0"/>
    <w:pPr>
      <w:spacing w:before="60" w:after="60"/>
    </w:pPr>
    <w:rPr>
      <w:sz w:val="18"/>
    </w:rPr>
  </w:style>
  <w:style w:type="paragraph" w:customStyle="1" w:styleId="75">
    <w:name w:val="表头"/>
    <w:basedOn w:val="74"/>
    <w:next w:val="74"/>
    <w:autoRedefine/>
    <w:qFormat/>
    <w:uiPriority w:val="0"/>
    <w:pPr>
      <w:jc w:val="left"/>
    </w:pPr>
    <w:rPr>
      <w:rFonts w:eastAsia="黑体"/>
    </w:rPr>
  </w:style>
  <w:style w:type="character" w:customStyle="1" w:styleId="76">
    <w:name w:val="批注框文本 Char"/>
    <w:basedOn w:val="38"/>
    <w:link w:val="20"/>
    <w:semiHidden/>
    <w:qFormat/>
    <w:uiPriority w:val="99"/>
    <w:rPr>
      <w:rFonts w:ascii="Calibri" w:hAnsi="Calibri" w:eastAsia="宋体"/>
      <w:sz w:val="18"/>
      <w:szCs w:val="18"/>
    </w:rPr>
  </w:style>
  <w:style w:type="paragraph" w:customStyle="1" w:styleId="77">
    <w:name w:val="图标题"/>
    <w:basedOn w:val="1"/>
    <w:autoRedefine/>
    <w:qFormat/>
    <w:uiPriority w:val="0"/>
    <w:pPr>
      <w:spacing w:before="100" w:after="100"/>
      <w:jc w:val="center"/>
    </w:pPr>
    <w:rPr>
      <w:rFonts w:ascii="黑体" w:hAnsi="黑体" w:eastAsia="黑体"/>
      <w:sz w:val="18"/>
    </w:rPr>
  </w:style>
  <w:style w:type="paragraph" w:customStyle="1" w:styleId="78">
    <w:name w:val="图片"/>
    <w:basedOn w:val="1"/>
    <w:qFormat/>
    <w:uiPriority w:val="0"/>
    <w:pPr>
      <w:jc w:val="center"/>
    </w:pPr>
  </w:style>
  <w:style w:type="paragraph" w:styleId="79">
    <w:name w:val="List Paragraph"/>
    <w:basedOn w:val="1"/>
    <w:autoRedefine/>
    <w:qFormat/>
    <w:uiPriority w:val="34"/>
    <w:pPr>
      <w:ind w:firstLine="420" w:firstLineChars="200"/>
    </w:pPr>
  </w:style>
  <w:style w:type="paragraph" w:customStyle="1" w:styleId="80">
    <w:name w:val="Note"/>
    <w:basedOn w:val="1"/>
    <w:qFormat/>
    <w:uiPriority w:val="0"/>
    <w:pPr>
      <w:keepLines/>
      <w:spacing w:before="100" w:line="288" w:lineRule="auto"/>
      <w:ind w:firstLine="200" w:firstLineChars="200"/>
    </w:pPr>
    <w:rPr>
      <w:rFonts w:eastAsia="黑体" w:cs="宋体"/>
      <w:i/>
    </w:rPr>
  </w:style>
  <w:style w:type="paragraph" w:customStyle="1" w:styleId="81">
    <w:name w:val="目录"/>
    <w:basedOn w:val="1"/>
    <w:next w:val="1"/>
    <w:qFormat/>
    <w:uiPriority w:val="0"/>
    <w:pPr>
      <w:spacing w:after="200"/>
      <w:ind w:firstLine="641"/>
      <w:jc w:val="center"/>
    </w:pPr>
    <w:rPr>
      <w:rFonts w:eastAsia="黑体"/>
      <w:sz w:val="32"/>
      <w:szCs w:val="32"/>
    </w:rPr>
  </w:style>
  <w:style w:type="character" w:customStyle="1" w:styleId="82">
    <w:name w:val="文档结构图 Char"/>
    <w:basedOn w:val="38"/>
    <w:link w:val="14"/>
    <w:autoRedefine/>
    <w:semiHidden/>
    <w:qFormat/>
    <w:uiPriority w:val="99"/>
    <w:rPr>
      <w:rFonts w:ascii="宋体" w:hAnsi="Times New Roman" w:eastAsia="宋体" w:cs="Times New Roman"/>
      <w:kern w:val="0"/>
      <w:sz w:val="18"/>
      <w:szCs w:val="18"/>
    </w:rPr>
  </w:style>
  <w:style w:type="character" w:customStyle="1" w:styleId="83">
    <w:name w:val="副标题 Char"/>
    <w:basedOn w:val="38"/>
    <w:link w:val="25"/>
    <w:qFormat/>
    <w:uiPriority w:val="11"/>
    <w:rPr>
      <w:rFonts w:ascii="Cambria" w:hAnsi="Cambria" w:eastAsia="宋体" w:cs="Times New Roman"/>
      <w:b/>
      <w:bCs/>
      <w:kern w:val="28"/>
      <w:sz w:val="44"/>
      <w:szCs w:val="44"/>
    </w:rPr>
  </w:style>
  <w:style w:type="character" w:customStyle="1" w:styleId="84">
    <w:name w:val="脚注文本 Char"/>
    <w:basedOn w:val="38"/>
    <w:link w:val="27"/>
    <w:semiHidden/>
    <w:qFormat/>
    <w:uiPriority w:val="99"/>
    <w:rPr>
      <w:rFonts w:ascii="Times New Roman" w:hAnsi="Times New Roman" w:eastAsia="宋体" w:cs="Times New Roman"/>
      <w:kern w:val="0"/>
      <w:sz w:val="18"/>
      <w:szCs w:val="18"/>
    </w:rPr>
  </w:style>
  <w:style w:type="character" w:customStyle="1" w:styleId="85">
    <w:name w:val="标题 Char"/>
    <w:basedOn w:val="38"/>
    <w:link w:val="34"/>
    <w:qFormat/>
    <w:uiPriority w:val="10"/>
    <w:rPr>
      <w:rFonts w:ascii="Times New Roman" w:hAnsi="Times New Roman" w:eastAsia="宋体" w:cstheme="majorBidi"/>
      <w:b/>
      <w:kern w:val="0"/>
      <w:sz w:val="52"/>
      <w:szCs w:val="52"/>
    </w:rPr>
  </w:style>
  <w:style w:type="paragraph" w:customStyle="1" w:styleId="86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hAnsi="Times New Roman" w:eastAsia="宋体" w:cs="宋体"/>
      <w:color w:val="000000"/>
      <w:sz w:val="24"/>
      <w:szCs w:val="24"/>
      <w:lang w:val="en-US" w:eastAsia="zh-CN" w:bidi="ar-SA"/>
    </w:rPr>
  </w:style>
  <w:style w:type="character" w:customStyle="1" w:styleId="87">
    <w:name w:val="标题 2 Char1"/>
    <w:basedOn w:val="38"/>
    <w:autoRedefine/>
    <w:qFormat/>
    <w:uiPriority w:val="0"/>
    <w:rPr>
      <w:rFonts w:ascii="Book Antiqua" w:hAnsi="Book Antiqua" w:eastAsia="黑体" w:cs="Book Antiqua"/>
      <w:bCs/>
      <w:sz w:val="36"/>
      <w:szCs w:val="36"/>
      <w:lang w:eastAsia="en-US"/>
    </w:rPr>
  </w:style>
  <w:style w:type="paragraph" w:customStyle="1" w:styleId="88">
    <w:name w:val="Heading Left"/>
    <w:basedOn w:val="1"/>
    <w:qFormat/>
    <w:uiPriority w:val="0"/>
    <w:pPr>
      <w:widowControl/>
      <w:topLinePunct/>
      <w:adjustRightInd w:val="0"/>
      <w:snapToGrid w:val="0"/>
      <w:spacing w:before="0" w:line="240" w:lineRule="atLeast"/>
      <w:jc w:val="left"/>
    </w:pPr>
    <w:rPr>
      <w:rFonts w:ascii="Times New Roman" w:hAnsi="Times New Roman" w:cs="Arial"/>
      <w:kern w:val="0"/>
      <w:sz w:val="20"/>
      <w:szCs w:val="20"/>
    </w:rPr>
  </w:style>
  <w:style w:type="paragraph" w:customStyle="1" w:styleId="89">
    <w:name w:val="Heading Right"/>
    <w:basedOn w:val="1"/>
    <w:autoRedefine/>
    <w:qFormat/>
    <w:uiPriority w:val="0"/>
    <w:pPr>
      <w:widowControl/>
      <w:topLinePunct/>
      <w:adjustRightInd w:val="0"/>
      <w:snapToGrid w:val="0"/>
      <w:spacing w:before="0" w:line="240" w:lineRule="atLeast"/>
      <w:jc w:val="right"/>
    </w:pPr>
    <w:rPr>
      <w:rFonts w:ascii="Times New Roman" w:hAnsi="Times New Roman" w:cs="Arial"/>
      <w:kern w:val="0"/>
      <w:sz w:val="20"/>
      <w:szCs w:val="20"/>
    </w:rPr>
  </w:style>
  <w:style w:type="paragraph" w:customStyle="1" w:styleId="90">
    <w:name w:val="Heading Middle"/>
    <w:autoRedefine/>
    <w:qFormat/>
    <w:uiPriority w:val="0"/>
    <w:pPr>
      <w:adjustRightInd w:val="0"/>
      <w:snapToGrid w:val="0"/>
      <w:spacing w:line="240" w:lineRule="atLeast"/>
      <w:jc w:val="center"/>
    </w:pPr>
    <w:rPr>
      <w:rFonts w:ascii="Times New Roman" w:hAnsi="Times New Roman" w:eastAsia="宋体" w:cs="Arial"/>
      <w:snapToGrid w:val="0"/>
      <w:lang w:val="en-US" w:eastAsia="zh-CN" w:bidi="ar-SA"/>
    </w:rPr>
  </w:style>
  <w:style w:type="paragraph" w:customStyle="1" w:styleId="91">
    <w:name w:val="正文内容"/>
    <w:basedOn w:val="1"/>
    <w:link w:val="92"/>
    <w:qFormat/>
    <w:uiPriority w:val="0"/>
    <w:pPr>
      <w:spacing w:before="0" w:after="120"/>
      <w:jc w:val="left"/>
    </w:pPr>
    <w:rPr>
      <w:rFonts w:ascii="Arial" w:hAnsi="Arial" w:cs="Times New Roman"/>
      <w:color w:val="000000"/>
      <w:kern w:val="0"/>
      <w:sz w:val="24"/>
      <w:szCs w:val="24"/>
    </w:rPr>
  </w:style>
  <w:style w:type="character" w:customStyle="1" w:styleId="92">
    <w:name w:val="正文内容 Char"/>
    <w:link w:val="91"/>
    <w:autoRedefine/>
    <w:qFormat/>
    <w:uiPriority w:val="0"/>
    <w:rPr>
      <w:rFonts w:ascii="Arial" w:hAnsi="Arial" w:eastAsia="宋体" w:cs="Times New Roman"/>
      <w:color w:val="000000"/>
      <w:kern w:val="0"/>
      <w:sz w:val="24"/>
      <w:szCs w:val="24"/>
    </w:rPr>
  </w:style>
  <w:style w:type="paragraph" w:customStyle="1" w:styleId="93">
    <w:name w:val="图标注"/>
    <w:basedOn w:val="1"/>
    <w:next w:val="1"/>
    <w:link w:val="94"/>
    <w:autoRedefine/>
    <w:qFormat/>
    <w:uiPriority w:val="0"/>
    <w:pPr>
      <w:spacing w:before="0" w:line="440" w:lineRule="exact"/>
      <w:jc w:val="center"/>
    </w:pPr>
    <w:rPr>
      <w:rFonts w:ascii="Arial" w:hAnsi="Arial" w:cs="Times New Roman"/>
      <w:color w:val="000080"/>
      <w:kern w:val="0"/>
      <w:szCs w:val="24"/>
      <w:lang w:eastAsia="zh-TW"/>
    </w:rPr>
  </w:style>
  <w:style w:type="character" w:customStyle="1" w:styleId="94">
    <w:name w:val="图标注 Char"/>
    <w:link w:val="93"/>
    <w:autoRedefine/>
    <w:qFormat/>
    <w:uiPriority w:val="0"/>
    <w:rPr>
      <w:rFonts w:ascii="Arial" w:hAnsi="Arial" w:eastAsia="宋体" w:cs="Times New Roman"/>
      <w:color w:val="000080"/>
      <w:kern w:val="0"/>
      <w:szCs w:val="24"/>
      <w:lang w:eastAsia="zh-TW"/>
    </w:rPr>
  </w:style>
  <w:style w:type="paragraph" w:customStyle="1" w:styleId="95">
    <w:name w:val="符号列表格式"/>
    <w:basedOn w:val="1"/>
    <w:next w:val="1"/>
    <w:link w:val="96"/>
    <w:qFormat/>
    <w:uiPriority w:val="0"/>
    <w:pPr>
      <w:numPr>
        <w:ilvl w:val="0"/>
        <w:numId w:val="8"/>
      </w:numPr>
      <w:spacing w:before="0" w:line="440" w:lineRule="exact"/>
    </w:pPr>
    <w:rPr>
      <w:rFonts w:ascii="Arial" w:hAnsi="Arial" w:cs="Times New Roman"/>
      <w:color w:val="000000"/>
      <w:kern w:val="0"/>
      <w:sz w:val="24"/>
      <w:szCs w:val="24"/>
    </w:rPr>
  </w:style>
  <w:style w:type="character" w:customStyle="1" w:styleId="96">
    <w:name w:val="符号列表格式 Char"/>
    <w:link w:val="95"/>
    <w:autoRedefine/>
    <w:qFormat/>
    <w:uiPriority w:val="0"/>
    <w:rPr>
      <w:rFonts w:ascii="Arial" w:hAnsi="Arial" w:eastAsia="宋体" w:cs="Times New Roman"/>
      <w:color w:val="000000"/>
      <w:kern w:val="0"/>
      <w:sz w:val="24"/>
      <w:szCs w:val="24"/>
    </w:rPr>
  </w:style>
  <w:style w:type="paragraph" w:customStyle="1" w:styleId="97">
    <w:name w:val="表标注"/>
    <w:basedOn w:val="12"/>
    <w:next w:val="1"/>
    <w:autoRedefine/>
    <w:qFormat/>
    <w:uiPriority w:val="0"/>
    <w:pPr>
      <w:spacing w:line="440" w:lineRule="exact"/>
      <w:jc w:val="center"/>
    </w:pPr>
    <w:rPr>
      <w:rFonts w:ascii="Arial" w:hAnsi="Arial" w:eastAsia="宋体" w:cs="Arial"/>
      <w:color w:val="000080"/>
      <w:sz w:val="21"/>
      <w:szCs w:val="24"/>
      <w:lang w:eastAsia="zh-TW"/>
    </w:rPr>
  </w:style>
  <w:style w:type="paragraph" w:customStyle="1" w:styleId="98">
    <w:name w:val="table"/>
    <w:basedOn w:val="99"/>
    <w:link w:val="101"/>
    <w:qFormat/>
    <w:uiPriority w:val="0"/>
    <w:pPr>
      <w:ind w:left="-424" w:leftChars="-202"/>
    </w:pPr>
  </w:style>
  <w:style w:type="paragraph" w:customStyle="1" w:styleId="99">
    <w:name w:val="figure"/>
    <w:basedOn w:val="34"/>
    <w:link w:val="100"/>
    <w:qFormat/>
    <w:uiPriority w:val="0"/>
    <w:pPr>
      <w:spacing w:beforeLines="0" w:afterLines="0" w:line="240" w:lineRule="auto"/>
    </w:pPr>
    <w:rPr>
      <w:rFonts w:ascii="Arial" w:hAnsi="Arial" w:cs="Arial"/>
      <w:sz w:val="18"/>
      <w:szCs w:val="18"/>
    </w:rPr>
  </w:style>
  <w:style w:type="character" w:customStyle="1" w:styleId="100">
    <w:name w:val="figure Char"/>
    <w:link w:val="99"/>
    <w:autoRedefine/>
    <w:qFormat/>
    <w:uiPriority w:val="0"/>
    <w:rPr>
      <w:rFonts w:ascii="Arial" w:hAnsi="Arial" w:eastAsia="宋体" w:cs="Arial"/>
      <w:b/>
      <w:kern w:val="0"/>
      <w:sz w:val="18"/>
      <w:szCs w:val="18"/>
    </w:rPr>
  </w:style>
  <w:style w:type="character" w:customStyle="1" w:styleId="101">
    <w:name w:val="table Char"/>
    <w:link w:val="98"/>
    <w:autoRedefine/>
    <w:qFormat/>
    <w:uiPriority w:val="0"/>
    <w:rPr>
      <w:rFonts w:ascii="Arial" w:hAnsi="Arial" w:eastAsia="宋体" w:cs="Arial"/>
      <w:b/>
      <w:kern w:val="0"/>
      <w:sz w:val="18"/>
      <w:szCs w:val="18"/>
    </w:rPr>
  </w:style>
  <w:style w:type="paragraph" w:customStyle="1" w:styleId="102">
    <w:name w:val="TOC 标题1"/>
    <w:basedOn w:val="2"/>
    <w:next w:val="1"/>
    <w:autoRedefine/>
    <w:unhideWhenUsed/>
    <w:qFormat/>
    <w:uiPriority w:val="39"/>
    <w:pPr>
      <w:keepNext w:val="0"/>
      <w:pageBreakBefore/>
      <w:widowControl/>
      <w:numPr>
        <w:numId w:val="0"/>
      </w:numPr>
      <w:spacing w:before="0" w:line="276" w:lineRule="auto"/>
      <w:outlineLvl w:val="9"/>
    </w:pPr>
    <w:rPr>
      <w:rFonts w:ascii="Cambria" w:hAnsi="Cambria" w:eastAsia="MS Gothic" w:cstheme="majorBidi"/>
      <w:color w:val="365F91"/>
      <w:kern w:val="0"/>
      <w:sz w:val="48"/>
      <w:szCs w:val="28"/>
      <w:lang w:eastAsia="ja-JP"/>
    </w:rPr>
  </w:style>
  <w:style w:type="paragraph" w:customStyle="1" w:styleId="103">
    <w:name w:val="图文说明样式1"/>
    <w:basedOn w:val="12"/>
    <w:qFormat/>
    <w:uiPriority w:val="0"/>
    <w:pPr>
      <w:spacing w:afterLines="50"/>
      <w:jc w:val="center"/>
    </w:pPr>
    <w:rPr>
      <w:rFonts w:cs="Times New Roman"/>
      <w:sz w:val="21"/>
      <w:szCs w:val="21"/>
    </w:rPr>
  </w:style>
  <w:style w:type="paragraph" w:customStyle="1" w:styleId="104">
    <w:name w:val="表格说明样式1"/>
    <w:basedOn w:val="105"/>
    <w:autoRedefine/>
    <w:qFormat/>
    <w:uiPriority w:val="0"/>
    <w:pPr>
      <w:numPr>
        <w:ilvl w:val="0"/>
        <w:numId w:val="9"/>
      </w:numPr>
      <w:ind w:left="0" w:leftChars="0" w:hanging="425"/>
    </w:pPr>
    <w:rPr>
      <w:rFonts w:cs="MS Mincho"/>
      <w:lang w:eastAsia="zh-CN"/>
    </w:rPr>
  </w:style>
  <w:style w:type="paragraph" w:customStyle="1" w:styleId="105">
    <w:name w:val="Para"/>
    <w:basedOn w:val="1"/>
    <w:link w:val="106"/>
    <w:autoRedefine/>
    <w:qFormat/>
    <w:uiPriority w:val="0"/>
    <w:pPr>
      <w:widowControl/>
      <w:spacing w:before="0" w:beforeLines="50" w:afterLines="50" w:line="240" w:lineRule="atLeast"/>
      <w:ind w:left="210" w:leftChars="100"/>
      <w:contextualSpacing/>
      <w:jc w:val="left"/>
    </w:pPr>
    <w:rPr>
      <w:rFonts w:ascii="Arial" w:hAnsi="Arial" w:cs="Times New Roman"/>
      <w:color w:val="000000"/>
      <w:szCs w:val="21"/>
      <w:lang w:eastAsia="zh-HK"/>
    </w:rPr>
  </w:style>
  <w:style w:type="character" w:customStyle="1" w:styleId="106">
    <w:name w:val="Para (文字)"/>
    <w:link w:val="105"/>
    <w:autoRedefine/>
    <w:qFormat/>
    <w:uiPriority w:val="0"/>
    <w:rPr>
      <w:rFonts w:ascii="Arial" w:hAnsi="Arial" w:eastAsia="宋体" w:cs="Times New Roman"/>
      <w:color w:val="000000"/>
      <w:szCs w:val="21"/>
      <w:lang w:eastAsia="zh-HK"/>
    </w:rPr>
  </w:style>
  <w:style w:type="paragraph" w:customStyle="1" w:styleId="107">
    <w:name w:val="Bold_title"/>
    <w:basedOn w:val="5"/>
    <w:next w:val="105"/>
    <w:link w:val="108"/>
    <w:autoRedefine/>
    <w:qFormat/>
    <w:uiPriority w:val="0"/>
    <w:pPr>
      <w:keepNext w:val="0"/>
      <w:keepLines w:val="0"/>
      <w:numPr>
        <w:ilvl w:val="0"/>
        <w:numId w:val="0"/>
      </w:numPr>
      <w:spacing w:before="0" w:beforeLines="50" w:line="240" w:lineRule="auto"/>
    </w:pPr>
    <w:rPr>
      <w:rFonts w:ascii="Arial" w:hAnsi="Arial" w:eastAsia="PMingLiU" w:cs="Arial"/>
      <w:color w:val="000000"/>
      <w:sz w:val="18"/>
      <w:szCs w:val="18"/>
      <w:lang w:eastAsia="zh-HK"/>
    </w:rPr>
  </w:style>
  <w:style w:type="character" w:customStyle="1" w:styleId="108">
    <w:name w:val="Bold_title Char"/>
    <w:link w:val="107"/>
    <w:qFormat/>
    <w:uiPriority w:val="0"/>
    <w:rPr>
      <w:rFonts w:ascii="Arial" w:hAnsi="Arial" w:eastAsia="PMingLiU" w:cs="Arial"/>
      <w:b/>
      <w:bCs/>
      <w:color w:val="000000"/>
      <w:sz w:val="18"/>
      <w:szCs w:val="18"/>
      <w:lang w:eastAsia="zh-HK"/>
    </w:rPr>
  </w:style>
  <w:style w:type="paragraph" w:customStyle="1" w:styleId="109">
    <w:name w:val="Bullet"/>
    <w:autoRedefine/>
    <w:qFormat/>
    <w:uiPriority w:val="0"/>
    <w:pPr>
      <w:numPr>
        <w:ilvl w:val="0"/>
        <w:numId w:val="10"/>
      </w:numPr>
      <w:contextualSpacing/>
      <w:jc w:val="both"/>
    </w:pPr>
    <w:rPr>
      <w:rFonts w:ascii="Arial" w:hAnsi="Arial" w:eastAsia="MS Gothic" w:cs="Times New Roman"/>
      <w:kern w:val="2"/>
      <w:sz w:val="18"/>
      <w:szCs w:val="18"/>
      <w:lang w:val="en-US" w:eastAsia="ja-JP" w:bidi="ar-SA"/>
    </w:rPr>
  </w:style>
  <w:style w:type="paragraph" w:customStyle="1" w:styleId="110">
    <w:name w:val="Bullet_sub"/>
    <w:autoRedefine/>
    <w:qFormat/>
    <w:uiPriority w:val="0"/>
    <w:pPr>
      <w:numPr>
        <w:ilvl w:val="0"/>
        <w:numId w:val="11"/>
      </w:numPr>
      <w:spacing w:afterLines="20"/>
      <w:contextualSpacing/>
      <w:jc w:val="both"/>
    </w:pPr>
    <w:rPr>
      <w:rFonts w:ascii="Arial" w:hAnsi="Arial" w:eastAsia="MS Gothic" w:cs="Times New Roman"/>
      <w:kern w:val="2"/>
      <w:sz w:val="18"/>
      <w:szCs w:val="18"/>
      <w:lang w:val="en-US" w:eastAsia="ja-JP" w:bidi="ar-SA"/>
    </w:rPr>
  </w:style>
  <w:style w:type="paragraph" w:customStyle="1" w:styleId="111">
    <w:name w:val="表セル-箇条書き"/>
    <w:basedOn w:val="105"/>
    <w:link w:val="112"/>
    <w:autoRedefine/>
    <w:qFormat/>
    <w:uiPriority w:val="0"/>
    <w:pPr>
      <w:widowControl w:val="0"/>
      <w:numPr>
        <w:ilvl w:val="0"/>
        <w:numId w:val="12"/>
      </w:numPr>
      <w:tabs>
        <w:tab w:val="left" w:pos="0"/>
      </w:tabs>
      <w:snapToGrid w:val="0"/>
      <w:ind w:left="0" w:leftChars="0" w:firstLine="180"/>
    </w:pPr>
    <w:rPr>
      <w:rFonts w:ascii="Century" w:hAnsi="Century" w:eastAsia="MS Mincho"/>
      <w:kern w:val="0"/>
      <w:sz w:val="20"/>
      <w:szCs w:val="20"/>
    </w:rPr>
  </w:style>
  <w:style w:type="character" w:customStyle="1" w:styleId="112">
    <w:name w:val="表セル-箇条書き (文字)"/>
    <w:link w:val="111"/>
    <w:autoRedefine/>
    <w:qFormat/>
    <w:uiPriority w:val="0"/>
    <w:rPr>
      <w:rFonts w:ascii="Century" w:hAnsi="Century" w:eastAsia="MS Mincho" w:cs="Times New Roman"/>
      <w:color w:val="000000"/>
      <w:kern w:val="0"/>
      <w:sz w:val="20"/>
      <w:szCs w:val="20"/>
      <w:lang w:eastAsia="zh-HK"/>
    </w:rPr>
  </w:style>
  <w:style w:type="paragraph" w:customStyle="1" w:styleId="113">
    <w:name w:val="Para-箇条書き"/>
    <w:basedOn w:val="111"/>
    <w:link w:val="114"/>
    <w:autoRedefine/>
    <w:qFormat/>
    <w:uiPriority w:val="0"/>
    <w:pPr>
      <w:numPr>
        <w:numId w:val="0"/>
      </w:numPr>
      <w:ind w:left="620" w:leftChars="200" w:hanging="420"/>
    </w:pPr>
  </w:style>
  <w:style w:type="character" w:customStyle="1" w:styleId="114">
    <w:name w:val="Para-箇条書き (文字)"/>
    <w:link w:val="113"/>
    <w:autoRedefine/>
    <w:qFormat/>
    <w:uiPriority w:val="0"/>
    <w:rPr>
      <w:rFonts w:ascii="Century" w:hAnsi="Century" w:eastAsia="MS Mincho" w:cs="Times New Roman"/>
      <w:color w:val="000000"/>
      <w:kern w:val="0"/>
      <w:sz w:val="20"/>
      <w:szCs w:val="20"/>
      <w:lang w:eastAsia="zh-HK"/>
    </w:rPr>
  </w:style>
  <w:style w:type="paragraph" w:customStyle="1" w:styleId="115">
    <w:name w:val="表セル"/>
    <w:basedOn w:val="1"/>
    <w:link w:val="116"/>
    <w:autoRedefine/>
    <w:qFormat/>
    <w:uiPriority w:val="0"/>
    <w:pPr>
      <w:widowControl/>
      <w:snapToGrid w:val="0"/>
      <w:spacing w:before="0" w:line="240" w:lineRule="atLeast"/>
      <w:ind w:left="-405" w:leftChars="-405" w:firstLine="150" w:firstLineChars="150"/>
      <w:jc w:val="left"/>
    </w:pPr>
    <w:rPr>
      <w:rFonts w:ascii="Times New Roman" w:hAnsi="Times New Roman" w:eastAsia="MS Mincho" w:cs="Times New Roman"/>
      <w:color w:val="000000"/>
      <w:kern w:val="0"/>
      <w:sz w:val="20"/>
      <w:szCs w:val="20"/>
    </w:rPr>
  </w:style>
  <w:style w:type="character" w:customStyle="1" w:styleId="116">
    <w:name w:val="表セル (文字)"/>
    <w:link w:val="115"/>
    <w:autoRedefine/>
    <w:qFormat/>
    <w:uiPriority w:val="0"/>
    <w:rPr>
      <w:rFonts w:ascii="Times New Roman" w:hAnsi="Times New Roman" w:eastAsia="MS Mincho" w:cs="Times New Roman"/>
      <w:color w:val="000000"/>
      <w:kern w:val="0"/>
      <w:sz w:val="20"/>
      <w:szCs w:val="20"/>
    </w:rPr>
  </w:style>
  <w:style w:type="paragraph" w:customStyle="1" w:styleId="117">
    <w:name w:val="ビットタイトル"/>
    <w:basedOn w:val="105"/>
    <w:autoRedefine/>
    <w:qFormat/>
    <w:uiPriority w:val="0"/>
    <w:pPr>
      <w:widowControl w:val="0"/>
      <w:snapToGrid w:val="0"/>
      <w:spacing w:before="60"/>
      <w:ind w:left="176" w:leftChars="0"/>
    </w:pPr>
    <w:rPr>
      <w:rFonts w:eastAsia="MS Gothic"/>
      <w:kern w:val="0"/>
      <w:sz w:val="20"/>
      <w:szCs w:val="20"/>
    </w:rPr>
  </w:style>
  <w:style w:type="paragraph" w:customStyle="1" w:styleId="118">
    <w:name w:val="Para-sub1"/>
    <w:basedOn w:val="105"/>
    <w:link w:val="119"/>
    <w:qFormat/>
    <w:uiPriority w:val="0"/>
    <w:pPr>
      <w:numPr>
        <w:ilvl w:val="0"/>
        <w:numId w:val="13"/>
      </w:numPr>
      <w:tabs>
        <w:tab w:val="left" w:pos="426"/>
      </w:tabs>
      <w:ind w:leftChars="0"/>
    </w:pPr>
  </w:style>
  <w:style w:type="character" w:customStyle="1" w:styleId="119">
    <w:name w:val="Para-sub1 Char"/>
    <w:basedOn w:val="106"/>
    <w:link w:val="118"/>
    <w:autoRedefine/>
    <w:qFormat/>
    <w:uiPriority w:val="0"/>
    <w:rPr>
      <w:rFonts w:ascii="Arial" w:hAnsi="Arial" w:eastAsia="宋体" w:cs="Times New Roman"/>
      <w:color w:val="000000"/>
      <w:szCs w:val="21"/>
      <w:lang w:eastAsia="zh-HK"/>
    </w:rPr>
  </w:style>
  <w:style w:type="paragraph" w:customStyle="1" w:styleId="120">
    <w:name w:val="Para-sub2"/>
    <w:basedOn w:val="105"/>
    <w:link w:val="121"/>
    <w:qFormat/>
    <w:uiPriority w:val="0"/>
    <w:pPr>
      <w:numPr>
        <w:ilvl w:val="0"/>
        <w:numId w:val="14"/>
      </w:numPr>
      <w:ind w:left="0" w:leftChars="0"/>
    </w:pPr>
  </w:style>
  <w:style w:type="character" w:customStyle="1" w:styleId="121">
    <w:name w:val="Para-sub2 Char"/>
    <w:link w:val="120"/>
    <w:autoRedefine/>
    <w:qFormat/>
    <w:uiPriority w:val="0"/>
    <w:rPr>
      <w:rFonts w:ascii="Arial" w:hAnsi="Arial" w:eastAsia="宋体" w:cs="Times New Roman"/>
      <w:color w:val="000000"/>
      <w:szCs w:val="21"/>
      <w:lang w:eastAsia="zh-HK"/>
    </w:rPr>
  </w:style>
  <w:style w:type="paragraph" w:customStyle="1" w:styleId="122">
    <w:name w:val="Para-sub3"/>
    <w:basedOn w:val="120"/>
    <w:link w:val="123"/>
    <w:autoRedefine/>
    <w:qFormat/>
    <w:uiPriority w:val="0"/>
    <w:pPr>
      <w:numPr>
        <w:numId w:val="15"/>
      </w:numPr>
      <w:ind w:left="1270"/>
    </w:pPr>
  </w:style>
  <w:style w:type="character" w:customStyle="1" w:styleId="123">
    <w:name w:val="Para-sub3 Char"/>
    <w:link w:val="122"/>
    <w:autoRedefine/>
    <w:qFormat/>
    <w:uiPriority w:val="0"/>
    <w:rPr>
      <w:rFonts w:ascii="Arial" w:hAnsi="Arial" w:eastAsia="宋体" w:cs="Times New Roman"/>
      <w:color w:val="000000"/>
      <w:szCs w:val="21"/>
      <w:lang w:eastAsia="zh-HK"/>
    </w:rPr>
  </w:style>
  <w:style w:type="paragraph" w:customStyle="1" w:styleId="124">
    <w:name w:val="Colorful List - Accent 11"/>
    <w:basedOn w:val="1"/>
    <w:autoRedefine/>
    <w:qFormat/>
    <w:uiPriority w:val="0"/>
    <w:pPr>
      <w:spacing w:before="0" w:after="200" w:line="276" w:lineRule="auto"/>
      <w:ind w:left="720"/>
      <w:contextualSpacing/>
    </w:pPr>
    <w:rPr>
      <w:rFonts w:cs="Times New Roman"/>
      <w:kern w:val="0"/>
      <w:sz w:val="22"/>
    </w:rPr>
  </w:style>
  <w:style w:type="paragraph" w:customStyle="1" w:styleId="125">
    <w:name w:val="Colorful List - Accent 111"/>
    <w:basedOn w:val="1"/>
    <w:autoRedefine/>
    <w:qFormat/>
    <w:uiPriority w:val="0"/>
    <w:pPr>
      <w:spacing w:before="0" w:after="200" w:line="276" w:lineRule="auto"/>
      <w:ind w:left="720"/>
      <w:contextualSpacing/>
    </w:pPr>
    <w:rPr>
      <w:rFonts w:cs="Times New Roman"/>
      <w:kern w:val="0"/>
      <w:sz w:val="22"/>
    </w:rPr>
  </w:style>
  <w:style w:type="paragraph" w:customStyle="1" w:styleId="126">
    <w:name w:val="Colorful List - Accent 112"/>
    <w:basedOn w:val="1"/>
    <w:autoRedefine/>
    <w:qFormat/>
    <w:uiPriority w:val="0"/>
    <w:pPr>
      <w:spacing w:before="0" w:after="200" w:line="276" w:lineRule="auto"/>
      <w:ind w:left="720"/>
      <w:contextualSpacing/>
    </w:pPr>
    <w:rPr>
      <w:rFonts w:cs="Times New Roman"/>
      <w:kern w:val="0"/>
      <w:sz w:val="22"/>
    </w:rPr>
  </w:style>
  <w:style w:type="paragraph" w:customStyle="1" w:styleId="127">
    <w:name w:val="Colorful List - Accent 113"/>
    <w:basedOn w:val="1"/>
    <w:autoRedefine/>
    <w:qFormat/>
    <w:uiPriority w:val="0"/>
    <w:pPr>
      <w:spacing w:before="0" w:after="200" w:line="276" w:lineRule="auto"/>
      <w:ind w:left="720"/>
      <w:contextualSpacing/>
    </w:pPr>
    <w:rPr>
      <w:rFonts w:cs="Times New Roman"/>
      <w:kern w:val="0"/>
      <w:sz w:val="22"/>
    </w:rPr>
  </w:style>
  <w:style w:type="paragraph" w:customStyle="1" w:styleId="128">
    <w:name w:val="AppendixHistory"/>
    <w:basedOn w:val="1"/>
    <w:link w:val="129"/>
    <w:autoRedefine/>
    <w:qFormat/>
    <w:uiPriority w:val="0"/>
    <w:pPr>
      <w:numPr>
        <w:ilvl w:val="0"/>
        <w:numId w:val="16"/>
      </w:numPr>
      <w:spacing w:before="0"/>
      <w:ind w:left="432" w:hanging="432"/>
    </w:pPr>
    <w:rPr>
      <w:rFonts w:ascii="Times New Roman" w:hAnsi="Times New Roman" w:cs="Times New Roman"/>
      <w:b/>
      <w:kern w:val="0"/>
      <w:sz w:val="32"/>
      <w:szCs w:val="24"/>
    </w:rPr>
  </w:style>
  <w:style w:type="character" w:customStyle="1" w:styleId="129">
    <w:name w:val="AppendixHistory Char"/>
    <w:link w:val="128"/>
    <w:autoRedefine/>
    <w:qFormat/>
    <w:uiPriority w:val="0"/>
    <w:rPr>
      <w:rFonts w:ascii="Times New Roman" w:hAnsi="Times New Roman" w:eastAsia="宋体" w:cs="Times New Roman"/>
      <w:b/>
      <w:kern w:val="0"/>
      <w:sz w:val="32"/>
      <w:szCs w:val="24"/>
    </w:rPr>
  </w:style>
  <w:style w:type="character" w:customStyle="1" w:styleId="130">
    <w:name w:val="Title Char1"/>
    <w:qFormat/>
    <w:locked/>
    <w:uiPriority w:val="0"/>
    <w:rPr>
      <w:rFonts w:ascii="Verdana" w:hAnsi="Verdana" w:cstheme="majorBidi"/>
      <w:b/>
      <w:kern w:val="28"/>
      <w:sz w:val="32"/>
    </w:rPr>
  </w:style>
  <w:style w:type="character" w:customStyle="1" w:styleId="131">
    <w:name w:val="Subtitle Char1"/>
    <w:autoRedefine/>
    <w:qFormat/>
    <w:locked/>
    <w:uiPriority w:val="0"/>
    <w:rPr>
      <w:rFonts w:ascii="Verdana" w:hAnsi="Verdana"/>
      <w:i/>
      <w:kern w:val="28"/>
    </w:rPr>
  </w:style>
  <w:style w:type="paragraph" w:customStyle="1" w:styleId="132">
    <w:name w:val="3CBD5A742C28424DA5172AD252E32316"/>
    <w:autoRedefine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ja-JP" w:bidi="ar-SA"/>
    </w:rPr>
  </w:style>
  <w:style w:type="character" w:customStyle="1" w:styleId="133">
    <w:name w:val="short_text"/>
    <w:autoRedefine/>
    <w:qFormat/>
    <w:uiPriority w:val="0"/>
  </w:style>
  <w:style w:type="character" w:customStyle="1" w:styleId="134">
    <w:name w:val="def2"/>
    <w:basedOn w:val="38"/>
    <w:autoRedefine/>
    <w:qFormat/>
    <w:uiPriority w:val="0"/>
    <w:rPr>
      <w:color w:val="333333"/>
      <w:sz w:val="21"/>
      <w:szCs w:val="21"/>
    </w:rPr>
  </w:style>
  <w:style w:type="table" w:customStyle="1" w:styleId="135">
    <w:name w:val="Table Normal1"/>
    <w:autoRedefine/>
    <w:semiHidden/>
    <w:unhideWhenUsed/>
    <w:qFormat/>
    <w:uiPriority w:val="2"/>
    <w:pPr>
      <w:widowControl w:val="0"/>
    </w:pPr>
    <w:rPr>
      <w:sz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36">
    <w:name w:val="Table Paragraph"/>
    <w:basedOn w:val="1"/>
    <w:autoRedefine/>
    <w:qFormat/>
    <w:uiPriority w:val="1"/>
    <w:pPr>
      <w:spacing w:before="0"/>
      <w:jc w:val="left"/>
    </w:pPr>
    <w:rPr>
      <w:rFonts w:asciiTheme="minorHAnsi" w:hAnsiTheme="minorHAnsi" w:eastAsiaTheme="minorEastAsia"/>
      <w:kern w:val="0"/>
      <w:sz w:val="22"/>
      <w:lang w:eastAsia="en-US"/>
    </w:rPr>
  </w:style>
  <w:style w:type="character" w:customStyle="1" w:styleId="137">
    <w:name w:val="font112"/>
    <w:autoRedefine/>
    <w:qFormat/>
    <w:uiPriority w:val="0"/>
    <w:rPr>
      <w:rFonts w:hint="eastAsia" w:ascii="宋体" w:hAnsi="宋体" w:eastAsia="宋体" w:cs="宋体"/>
      <w:b/>
      <w:color w:val="000000"/>
      <w:sz w:val="21"/>
      <w:szCs w:val="21"/>
      <w:u w:val="none"/>
    </w:rPr>
  </w:style>
  <w:style w:type="character" w:customStyle="1" w:styleId="138">
    <w:name w:val="font121"/>
    <w:qFormat/>
    <w:uiPriority w:val="0"/>
    <w:rPr>
      <w:rFonts w:hint="default" w:ascii="Times New Roman" w:hAnsi="Times New Roman" w:cs="Times New Roman"/>
      <w:color w:val="000000"/>
      <w:sz w:val="21"/>
      <w:szCs w:val="21"/>
      <w:u w:val="none"/>
    </w:rPr>
  </w:style>
  <w:style w:type="character" w:customStyle="1" w:styleId="139">
    <w:name w:val="font81"/>
    <w:autoRedefine/>
    <w:qFormat/>
    <w:uiPriority w:val="0"/>
    <w:rPr>
      <w:rFonts w:ascii="Arial" w:hAnsi="Arial" w:cs="Arial"/>
      <w:color w:val="000000"/>
      <w:sz w:val="18"/>
      <w:szCs w:val="18"/>
      <w:u w:val="none"/>
    </w:rPr>
  </w:style>
  <w:style w:type="character" w:customStyle="1" w:styleId="140">
    <w:name w:val="font41"/>
    <w:autoRedefine/>
    <w:qFormat/>
    <w:uiPriority w:val="0"/>
    <w:rPr>
      <w:rFonts w:hint="eastAsia" w:ascii="宋体" w:hAnsi="宋体" w:eastAsia="宋体" w:cs="宋体"/>
      <w:color w:val="000000"/>
      <w:sz w:val="18"/>
      <w:szCs w:val="18"/>
      <w:u w:val="none"/>
    </w:rPr>
  </w:style>
  <w:style w:type="character" w:customStyle="1" w:styleId="141">
    <w:name w:val="font31"/>
    <w:autoRedefine/>
    <w:qFormat/>
    <w:uiPriority w:val="0"/>
    <w:rPr>
      <w:rFonts w:hint="eastAsia" w:ascii="宋体" w:hAnsi="宋体" w:eastAsia="宋体" w:cs="宋体"/>
      <w:color w:val="000000"/>
      <w:sz w:val="21"/>
      <w:szCs w:val="21"/>
      <w:u w:val="none"/>
    </w:rPr>
  </w:style>
  <w:style w:type="character" w:customStyle="1" w:styleId="142">
    <w:name w:val="批注文字 Char"/>
    <w:basedOn w:val="38"/>
    <w:link w:val="15"/>
    <w:autoRedefine/>
    <w:qFormat/>
    <w:uiPriority w:val="99"/>
    <w:rPr>
      <w:rFonts w:ascii="Calibri" w:hAnsi="Calibri" w:eastAsia="宋体"/>
    </w:rPr>
  </w:style>
  <w:style w:type="character" w:customStyle="1" w:styleId="143">
    <w:name w:val="批注主题 Char"/>
    <w:basedOn w:val="142"/>
    <w:link w:val="35"/>
    <w:semiHidden/>
    <w:qFormat/>
    <w:uiPriority w:val="99"/>
    <w:rPr>
      <w:rFonts w:ascii="Calibri" w:hAnsi="Calibri" w:eastAsia="宋体"/>
      <w:b/>
      <w:bCs/>
    </w:rPr>
  </w:style>
  <w:style w:type="paragraph" w:customStyle="1" w:styleId="144">
    <w:name w:val="脚注"/>
    <w:basedOn w:val="1"/>
    <w:next w:val="1"/>
    <w:qFormat/>
    <w:uiPriority w:val="0"/>
    <w:rPr>
      <w:rFonts w:eastAsia="黑体"/>
      <w:sz w:val="18"/>
    </w:rPr>
  </w:style>
  <w:style w:type="paragraph" w:customStyle="1" w:styleId="145">
    <w:name w:val="table-ul1"/>
    <w:basedOn w:val="74"/>
    <w:qFormat/>
    <w:uiPriority w:val="0"/>
    <w:pPr>
      <w:numPr>
        <w:ilvl w:val="0"/>
        <w:numId w:val="17"/>
      </w:numPr>
      <w:ind w:left="210" w:hanging="210"/>
    </w:pPr>
  </w:style>
  <w:style w:type="table" w:customStyle="1" w:styleId="146">
    <w:name w:val="我的表格-竖向"/>
    <w:basedOn w:val="36"/>
    <w:autoRedefine/>
    <w:qFormat/>
    <w:uiPriority w:val="99"/>
    <w:tblPr>
      <w:tblBorders>
        <w:top w:val="single" w:color="0F6BAC" w:sz="4" w:space="0"/>
        <w:left w:val="single" w:color="0F6BAC" w:sz="4" w:space="0"/>
        <w:bottom w:val="single" w:color="0F6BAC" w:sz="4" w:space="0"/>
        <w:right w:val="single" w:color="0F6BAC" w:sz="4" w:space="0"/>
        <w:insideH w:val="single" w:color="0F6BAC" w:sz="4" w:space="0"/>
        <w:insideV w:val="single" w:color="0F6BAC" w:sz="4" w:space="0"/>
      </w:tblBorders>
    </w:tblPr>
    <w:tblStylePr w:type="firstCol">
      <w:tcPr>
        <w:shd w:val="clear" w:color="auto" w:fill="E7F1FB"/>
      </w:tcPr>
    </w:tblStylePr>
  </w:style>
  <w:style w:type="paragraph" w:customStyle="1" w:styleId="147">
    <w:name w:val="table-ol"/>
    <w:basedOn w:val="74"/>
    <w:autoRedefine/>
    <w:qFormat/>
    <w:uiPriority w:val="0"/>
    <w:pPr>
      <w:numPr>
        <w:ilvl w:val="0"/>
        <w:numId w:val="18"/>
      </w:numPr>
      <w:spacing w:before="100" w:after="0"/>
    </w:pPr>
    <w:rPr>
      <w:rFonts w:cs="Calibri"/>
    </w:rPr>
  </w:style>
  <w:style w:type="character" w:customStyle="1" w:styleId="148">
    <w:name w:val="fontstyle01"/>
    <w:basedOn w:val="38"/>
    <w:autoRedefine/>
    <w:qFormat/>
    <w:uiPriority w:val="0"/>
    <w:rPr>
      <w:rFonts w:hint="eastAsia" w:ascii="宋体" w:hAnsi="宋体" w:eastAsia="宋体"/>
      <w:color w:val="000000"/>
      <w:sz w:val="18"/>
      <w:szCs w:val="18"/>
    </w:rPr>
  </w:style>
  <w:style w:type="character" w:customStyle="1" w:styleId="149">
    <w:name w:val="fontstyle11"/>
    <w:basedOn w:val="38"/>
    <w:autoRedefine/>
    <w:qFormat/>
    <w:uiPriority w:val="0"/>
    <w:rPr>
      <w:rFonts w:hint="default" w:ascii="ArialMT" w:hAnsi="ArialMT"/>
      <w:color w:val="000000"/>
      <w:sz w:val="18"/>
      <w:szCs w:val="18"/>
    </w:rPr>
  </w:style>
  <w:style w:type="character" w:customStyle="1" w:styleId="150">
    <w:name w:val="Unresolved Mention"/>
    <w:basedOn w:val="38"/>
    <w:autoRedefine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151">
    <w:name w:val="Cover 3"/>
    <w:basedOn w:val="1"/>
    <w:autoRedefine/>
    <w:qFormat/>
    <w:uiPriority w:val="0"/>
    <w:pPr>
      <w:adjustRightInd w:val="0"/>
      <w:snapToGrid w:val="0"/>
      <w:spacing w:before="80" w:after="80"/>
    </w:pPr>
    <w:rPr>
      <w:rFonts w:ascii="Arial" w:hAnsi="Arial" w:cs="Arial"/>
      <w:b/>
      <w:bCs/>
      <w:spacing w:val="-4"/>
      <w:kern w:val="0"/>
      <w:sz w:val="22"/>
      <w:szCs w:val="24"/>
      <w:lang w:eastAsia="en-US"/>
    </w:rPr>
  </w:style>
  <w:style w:type="paragraph" w:customStyle="1" w:styleId="152">
    <w:name w:val="Colorful List - Accent 114"/>
    <w:basedOn w:val="1"/>
    <w:autoRedefine/>
    <w:qFormat/>
    <w:uiPriority w:val="0"/>
    <w:pPr>
      <w:spacing w:before="0" w:after="200" w:line="276" w:lineRule="auto"/>
      <w:ind w:left="720"/>
      <w:contextualSpacing/>
    </w:pPr>
    <w:rPr>
      <w:rFonts w:cs="Times New Roman"/>
      <w:kern w:val="0"/>
      <w:sz w:val="22"/>
    </w:rPr>
  </w:style>
  <w:style w:type="paragraph" w:customStyle="1" w:styleId="153">
    <w:name w:val="Colorful List - Accent 115"/>
    <w:basedOn w:val="1"/>
    <w:autoRedefine/>
    <w:qFormat/>
    <w:uiPriority w:val="0"/>
    <w:pPr>
      <w:spacing w:before="0" w:after="200" w:line="276" w:lineRule="auto"/>
      <w:ind w:left="720"/>
      <w:contextualSpacing/>
    </w:pPr>
    <w:rPr>
      <w:rFonts w:cs="Times New Roman"/>
      <w:kern w:val="0"/>
      <w:sz w:val="22"/>
    </w:rPr>
  </w:style>
  <w:style w:type="paragraph" w:customStyle="1" w:styleId="154">
    <w:name w:val="Colorful List - Accent 116"/>
    <w:basedOn w:val="1"/>
    <w:autoRedefine/>
    <w:qFormat/>
    <w:uiPriority w:val="0"/>
    <w:pPr>
      <w:spacing w:before="0" w:after="200" w:line="276" w:lineRule="auto"/>
      <w:ind w:left="720"/>
      <w:contextualSpacing/>
    </w:pPr>
    <w:rPr>
      <w:rFonts w:cs="Times New Roman"/>
      <w:kern w:val="0"/>
      <w:sz w:val="22"/>
    </w:rPr>
  </w:style>
  <w:style w:type="paragraph" w:customStyle="1" w:styleId="155">
    <w:name w:val="Colorful List - Accent 117"/>
    <w:basedOn w:val="1"/>
    <w:autoRedefine/>
    <w:qFormat/>
    <w:uiPriority w:val="0"/>
    <w:pPr>
      <w:spacing w:before="0" w:after="200" w:line="276" w:lineRule="auto"/>
      <w:ind w:left="720"/>
      <w:contextualSpacing/>
    </w:pPr>
    <w:rPr>
      <w:rFonts w:cs="Times New Roman"/>
      <w:kern w:val="0"/>
      <w:sz w:val="22"/>
    </w:rPr>
  </w:style>
  <w:style w:type="paragraph" w:customStyle="1" w:styleId="156">
    <w:name w:val="Colorful List - Accent 12"/>
    <w:basedOn w:val="1"/>
    <w:autoRedefine/>
    <w:qFormat/>
    <w:uiPriority w:val="0"/>
    <w:pPr>
      <w:spacing w:before="0" w:after="200" w:line="276" w:lineRule="auto"/>
      <w:ind w:left="720"/>
      <w:contextualSpacing/>
    </w:pPr>
    <w:rPr>
      <w:rFonts w:cs="Times New Roman"/>
      <w:kern w:val="0"/>
      <w:sz w:val="22"/>
    </w:rPr>
  </w:style>
  <w:style w:type="paragraph" w:customStyle="1" w:styleId="157">
    <w:name w:val="Colorful List - Accent 13"/>
    <w:basedOn w:val="1"/>
    <w:autoRedefine/>
    <w:qFormat/>
    <w:uiPriority w:val="0"/>
    <w:pPr>
      <w:spacing w:before="0" w:after="200" w:line="276" w:lineRule="auto"/>
      <w:ind w:left="720"/>
      <w:contextualSpacing/>
    </w:pPr>
    <w:rPr>
      <w:rFonts w:cs="Times New Roman"/>
      <w:kern w:val="0"/>
      <w:sz w:val="22"/>
    </w:rPr>
  </w:style>
  <w:style w:type="paragraph" w:customStyle="1" w:styleId="158">
    <w:name w:val="Revision1"/>
    <w:autoRedefine/>
    <w:hidden/>
    <w:semiHidden/>
    <w:qFormat/>
    <w:uiPriority w:val="99"/>
    <w:rPr>
      <w:rFonts w:ascii="Calibri" w:hAnsi="Calibri" w:eastAsia="宋体" w:cstheme="minorBidi"/>
      <w:kern w:val="2"/>
      <w:sz w:val="21"/>
      <w:szCs w:val="22"/>
      <w:lang w:val="en-US" w:eastAsia="zh-CN" w:bidi="ar-SA"/>
    </w:rPr>
  </w:style>
  <w:style w:type="character" w:customStyle="1" w:styleId="159">
    <w:name w:val="inlink"/>
    <w:basedOn w:val="38"/>
    <w:autoRedefine/>
    <w:qFormat/>
    <w:uiPriority w:val="1"/>
    <w:rPr>
      <w:color w:val="0000FF"/>
    </w:rPr>
  </w:style>
  <w:style w:type="character" w:styleId="160">
    <w:name w:val="Placeholder Text"/>
    <w:basedOn w:val="38"/>
    <w:autoRedefine/>
    <w:semiHidden/>
    <w:qFormat/>
    <w:uiPriority w:val="99"/>
    <w:rPr>
      <w:color w:val="808080"/>
    </w:rPr>
  </w:style>
  <w:style w:type="paragraph" w:customStyle="1" w:styleId="161">
    <w:name w:val="TOC Heading1"/>
    <w:basedOn w:val="2"/>
    <w:next w:val="1"/>
    <w:autoRedefine/>
    <w:unhideWhenUsed/>
    <w:qFormat/>
    <w:uiPriority w:val="39"/>
    <w:pPr>
      <w:keepNext w:val="0"/>
      <w:pageBreakBefore/>
      <w:widowControl/>
      <w:numPr>
        <w:numId w:val="0"/>
      </w:numPr>
      <w:spacing w:before="0" w:line="276" w:lineRule="auto"/>
      <w:outlineLvl w:val="9"/>
    </w:pPr>
    <w:rPr>
      <w:rFonts w:ascii="Cambria" w:hAnsi="Cambria" w:eastAsia="MS Gothic" w:cstheme="majorBidi"/>
      <w:color w:val="365F91"/>
      <w:kern w:val="0"/>
      <w:sz w:val="48"/>
      <w:szCs w:val="28"/>
      <w:lang w:eastAsia="ja-JP"/>
    </w:rPr>
  </w:style>
  <w:style w:type="table" w:customStyle="1" w:styleId="162">
    <w:name w:val="Table_standard"/>
    <w:basedOn w:val="36"/>
    <w:autoRedefine/>
    <w:qFormat/>
    <w:uiPriority w:val="99"/>
    <w:pPr>
      <w:keepLines/>
      <w:widowControl w:val="0"/>
      <w:spacing w:line="180" w:lineRule="atLeast"/>
    </w:pPr>
    <w:rPr>
      <w:rFonts w:ascii="Times New Roman" w:hAnsi="Times New Roman" w:cs="Times New Roman"/>
      <w:sz w:val="18"/>
      <w:szCs w:val="18"/>
      <w:lang w:eastAsia="ja-JP"/>
    </w:rPr>
    <w:tblPr>
      <w:tblBorders>
        <w:top w:val="single" w:color="auto" w:sz="8" w:space="0"/>
        <w:left w:val="single" w:color="auto" w:sz="8" w:space="0"/>
        <w:bottom w:val="single" w:color="auto" w:sz="8" w:space="0"/>
        <w:right w:val="single" w:color="auto" w:sz="8" w:space="0"/>
        <w:insideH w:val="single" w:color="auto" w:sz="4" w:space="0"/>
        <w:insideV w:val="single" w:color="auto" w:sz="4" w:space="0"/>
      </w:tblBorders>
    </w:tblPr>
    <w:trPr>
      <w:cantSplit/>
    </w:trPr>
    <w:tcPr>
      <w:vAlign w:val="center"/>
    </w:tcPr>
    <w:tblStylePr w:type="lastRow">
      <w:pPr>
        <w:keepNext w:val="0"/>
        <w:wordWrap/>
      </w:pPr>
    </w:tblStylePr>
  </w:style>
  <w:style w:type="paragraph" w:customStyle="1" w:styleId="163">
    <w:name w:val="Table_header"/>
    <w:basedOn w:val="105"/>
    <w:autoRedefine/>
    <w:qFormat/>
    <w:uiPriority w:val="0"/>
    <w:pPr>
      <w:spacing w:beforeLines="0" w:afterLines="0"/>
      <w:ind w:left="0" w:leftChars="0"/>
      <w:contextualSpacing w:val="0"/>
      <w:jc w:val="center"/>
    </w:pPr>
    <w:rPr>
      <w:rFonts w:eastAsia="MS Gothic"/>
      <w:b/>
      <w:color w:val="auto"/>
      <w:sz w:val="16"/>
      <w:szCs w:val="18"/>
      <w:lang w:eastAsia="ja-JP"/>
    </w:rPr>
  </w:style>
  <w:style w:type="paragraph" w:customStyle="1" w:styleId="164">
    <w:name w:val="Table_p_left"/>
    <w:autoRedefine/>
    <w:qFormat/>
    <w:uiPriority w:val="0"/>
    <w:pPr>
      <w:keepLines/>
      <w:widowControl w:val="0"/>
      <w:spacing w:line="140" w:lineRule="atLeast"/>
    </w:pPr>
    <w:rPr>
      <w:rFonts w:ascii="Arial" w:hAnsi="Arial" w:eastAsia="MS Gothic" w:cs="Times New Roman"/>
      <w:kern w:val="2"/>
      <w:sz w:val="16"/>
      <w:szCs w:val="18"/>
      <w:lang w:val="en-US" w:eastAsia="ja-JP" w:bidi="ar-SA"/>
    </w:rPr>
  </w:style>
  <w:style w:type="paragraph" w:customStyle="1" w:styleId="165">
    <w:name w:val="Table_p_center"/>
    <w:autoRedefine/>
    <w:qFormat/>
    <w:uiPriority w:val="0"/>
    <w:pPr>
      <w:spacing w:line="180" w:lineRule="atLeast"/>
      <w:jc w:val="center"/>
    </w:pPr>
    <w:rPr>
      <w:rFonts w:ascii="Arial" w:hAnsi="Arial" w:eastAsia="MS Gothic" w:cs="Times New Roman"/>
      <w:kern w:val="2"/>
      <w:sz w:val="16"/>
      <w:szCs w:val="18"/>
      <w:lang w:val="en-US" w:eastAsia="ja-JP" w:bidi="ar-SA"/>
    </w:rPr>
  </w:style>
  <w:style w:type="paragraph" w:customStyle="1" w:styleId="166">
    <w:name w:val="図表タイトル"/>
    <w:link w:val="167"/>
    <w:autoRedefine/>
    <w:qFormat/>
    <w:uiPriority w:val="0"/>
    <w:pPr>
      <w:snapToGrid w:val="0"/>
      <w:spacing w:afterLines="25"/>
      <w:ind w:left="850" w:leftChars="850"/>
      <w:jc w:val="center"/>
    </w:pPr>
    <w:rPr>
      <w:rFonts w:ascii="Arial" w:hAnsi="Arial" w:eastAsia="MS Gothic" w:cs="Times New Roman"/>
      <w:b/>
      <w:kern w:val="2"/>
      <w:sz w:val="18"/>
      <w:szCs w:val="22"/>
      <w:lang w:val="en-US" w:eastAsia="ja-JP" w:bidi="ar-SA"/>
    </w:rPr>
  </w:style>
  <w:style w:type="character" w:customStyle="1" w:styleId="167">
    <w:name w:val="図表タイトル (文字)"/>
    <w:basedOn w:val="38"/>
    <w:link w:val="166"/>
    <w:autoRedefine/>
    <w:qFormat/>
    <w:uiPriority w:val="0"/>
    <w:rPr>
      <w:rFonts w:ascii="Arial" w:hAnsi="Arial" w:eastAsia="MS Gothic" w:cs="Times New Roman"/>
      <w:b/>
      <w:sz w:val="18"/>
      <w:lang w:eastAsia="ja-JP"/>
    </w:rPr>
  </w:style>
  <w:style w:type="paragraph" w:customStyle="1" w:styleId="168">
    <w:name w:val="D345FF3D873148C5AE3FBF3267827368"/>
    <w:autoRedefine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ja-JP" w:bidi="ar-SA"/>
    </w:rPr>
  </w:style>
  <w:style w:type="paragraph" w:customStyle="1" w:styleId="169">
    <w:name w:val="Figure"/>
    <w:basedOn w:val="1"/>
    <w:link w:val="170"/>
    <w:autoRedefine/>
    <w:qFormat/>
    <w:uiPriority w:val="0"/>
    <w:pPr>
      <w:spacing w:before="0" w:line="240" w:lineRule="atLeast"/>
      <w:jc w:val="center"/>
    </w:pPr>
    <w:rPr>
      <w:rFonts w:ascii="Verdana" w:hAnsi="Verdana" w:eastAsia="微软雅黑" w:cs="Times New Roman"/>
      <w:kern w:val="0"/>
      <w:szCs w:val="24"/>
    </w:rPr>
  </w:style>
  <w:style w:type="character" w:customStyle="1" w:styleId="170">
    <w:name w:val="Figure Char"/>
    <w:basedOn w:val="38"/>
    <w:link w:val="169"/>
    <w:autoRedefine/>
    <w:qFormat/>
    <w:uiPriority w:val="0"/>
    <w:rPr>
      <w:rFonts w:ascii="Verdana" w:hAnsi="Verdana" w:eastAsia="微软雅黑" w:cs="Times New Roman"/>
      <w:kern w:val="0"/>
      <w:szCs w:val="24"/>
    </w:rPr>
  </w:style>
  <w:style w:type="character" w:customStyle="1" w:styleId="171">
    <w:name w:val="SC.14.2502"/>
    <w:autoRedefine/>
    <w:qFormat/>
    <w:uiPriority w:val="99"/>
    <w:rPr>
      <w:color w:val="000000"/>
      <w:sz w:val="20"/>
      <w:szCs w:val="20"/>
    </w:rPr>
  </w:style>
  <w:style w:type="paragraph" w:customStyle="1" w:styleId="172">
    <w:name w:val="_tgt"/>
    <w:basedOn w:val="1"/>
    <w:autoRedefine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173">
    <w:name w:val="transsent"/>
    <w:basedOn w:val="38"/>
    <w:autoRedefine/>
    <w:qFormat/>
    <w:uiPriority w:val="0"/>
  </w:style>
  <w:style w:type="character" w:customStyle="1" w:styleId="174">
    <w:name w:val="fontstyle21"/>
    <w:basedOn w:val="38"/>
    <w:autoRedefine/>
    <w:qFormat/>
    <w:uiPriority w:val="0"/>
    <w:rPr>
      <w:rFonts w:hint="default" w:ascii="ArialMT" w:hAnsi="ArialMT"/>
      <w:color w:val="000000"/>
      <w:sz w:val="22"/>
      <w:szCs w:val="22"/>
    </w:rPr>
  </w:style>
  <w:style w:type="table" w:customStyle="1" w:styleId="175">
    <w:name w:val="Plain Table 2"/>
    <w:basedOn w:val="36"/>
    <w:autoRedefine/>
    <w:qFormat/>
    <w:uiPriority w:val="42"/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bC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2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1Horz">
      <w:tcPr>
        <w:tcBorders>
          <w:top w:val="single" w:color="7E7E7E" w:themeColor="text1" w:themeTint="80" w:sz="4" w:space="0"/>
          <w:bottom w:val="single" w:color="7E7E7E" w:themeColor="text1" w:themeTint="80" w:sz="4" w:space="0"/>
        </w:tcBorders>
      </w:tcPr>
    </w:tblStylePr>
  </w:style>
  <w:style w:type="table" w:customStyle="1" w:styleId="176">
    <w:name w:val="Plain Table 4"/>
    <w:basedOn w:val="36"/>
    <w:autoRedefine/>
    <w:qFormat/>
    <w:uiPriority w:val="44"/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177">
    <w:name w:val="List Table 1 Light Accent 1"/>
    <w:basedOn w:val="36"/>
    <w:autoRedefine/>
    <w:qFormat/>
    <w:uiPriority w:val="46"/>
    <w:tblStylePr w:type="firstRow">
      <w:rPr>
        <w:b/>
        <w:bCs/>
      </w:rPr>
      <w:tcPr>
        <w:tcBorders>
          <w:bottom w:val="single" w:color="95B3D7" w:themeColor="accent1" w:themeTint="99" w:sz="4" w:space="0"/>
        </w:tcBorders>
      </w:tcPr>
    </w:tblStylePr>
    <w:tblStylePr w:type="lastRow">
      <w:rPr>
        <w:b/>
        <w:bCs/>
      </w:rPr>
      <w:tcPr>
        <w:tcBorders>
          <w:top w:val="single" w:color="95B3D7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BE5F1" w:themeFill="accent1" w:themeFillTint="33"/>
      </w:tcPr>
    </w:tblStylePr>
    <w:tblStylePr w:type="band1Horz">
      <w:tcPr>
        <w:shd w:val="clear" w:color="auto" w:fill="DBE5F1" w:themeFill="accent1" w:themeFillTint="33"/>
      </w:tcPr>
    </w:tblStylePr>
  </w:style>
  <w:style w:type="table" w:customStyle="1" w:styleId="178">
    <w:name w:val="Plain Table 3"/>
    <w:basedOn w:val="36"/>
    <w:autoRedefine/>
    <w:qFormat/>
    <w:uiPriority w:val="43"/>
    <w:tcPr>
      <w:shd w:val="clear" w:color="auto" w:fill="auto"/>
    </w:tcPr>
    <w:tblStylePr w:type="firstRow">
      <w:rPr>
        <w:b/>
        <w:bCs/>
        <w:cap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  <w:caps/>
      </w:rPr>
      <w:tcPr>
        <w:tcBorders>
          <w:top w:val="nil"/>
        </w:tcBorders>
      </w:tcPr>
    </w:tblStylePr>
    <w:tblStylePr w:type="firstCol">
      <w:rPr>
        <w:b/>
        <w:bCs/>
        <w:caps/>
      </w:rPr>
      <w:tcPr>
        <w:tcBorders>
          <w:right w:val="single" w:color="7E7E7E" w:themeColor="text1" w:themeTint="80" w:sz="4" w:space="0"/>
        </w:tcBorders>
      </w:tcPr>
    </w:tblStylePr>
    <w:tblStylePr w:type="lastCol">
      <w:rPr>
        <w:b/>
        <w:bCs/>
        <w:caps/>
      </w:rPr>
      <w:tcPr>
        <w:tcBorders>
          <w:left w:val="nil"/>
        </w:tcBorders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type="paragraph" w:customStyle="1" w:styleId="179">
    <w:name w:val="寄存器表格正文"/>
    <w:basedOn w:val="74"/>
    <w:autoRedefine/>
    <w:qFormat/>
    <w:uiPriority w:val="0"/>
    <w:pPr>
      <w:spacing w:before="0" w:after="0"/>
      <w:jc w:val="center"/>
    </w:pPr>
  </w:style>
  <w:style w:type="table" w:customStyle="1" w:styleId="180">
    <w:name w:val="register"/>
    <w:basedOn w:val="73"/>
    <w:autoRedefine/>
    <w:qFormat/>
    <w:uiPriority w:val="99"/>
    <w:tcPr>
      <w:shd w:val="clear" w:color="auto" w:fill="auto"/>
      <w:vAlign w:val="center"/>
    </w:tcPr>
    <w:tblStylePr w:type="firstRow">
      <w:pPr>
        <w:jc w:val="both"/>
      </w:pPr>
      <w:rPr>
        <w:rFonts w:ascii="黑体" w:hAnsi="黑体" w:eastAsia="宋体"/>
        <w:b w:val="0"/>
        <w:i w:val="0"/>
        <w:sz w:val="18"/>
      </w:rPr>
      <w:tcPr>
        <w:tcBorders>
          <w:top w:val="single" w:color="0F6BAC" w:sz="4" w:space="0"/>
          <w:left w:val="single" w:color="0F6BAC" w:sz="4" w:space="0"/>
          <w:bottom w:val="single" w:color="0F6BAC" w:sz="4" w:space="0"/>
          <w:right w:val="single" w:color="0F6BAC" w:sz="4" w:space="0"/>
          <w:insideH w:val="single" w:sz="4" w:space="0"/>
          <w:insideV w:val="single" w:sz="4" w:space="0"/>
          <w:tl2br w:val="nil"/>
          <w:tr2bl w:val="nil"/>
        </w:tcBorders>
        <w:shd w:val="clear" w:color="auto" w:fill="E7F1FB"/>
      </w:tcPr>
    </w:tblStylePr>
  </w:style>
  <w:style w:type="table" w:customStyle="1" w:styleId="181">
    <w:name w:val="Table Normal2"/>
    <w:autoRedefine/>
    <w:semiHidden/>
    <w:unhideWhenUsed/>
    <w:qFormat/>
    <w:uiPriority w:val="2"/>
    <w:pPr>
      <w:widowControl w:val="0"/>
    </w:pPr>
    <w:rPr>
      <w:sz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82">
    <w:name w:val="Grid Table Light"/>
    <w:basedOn w:val="36"/>
    <w:autoRedefine/>
    <w:qFormat/>
    <w:uiPriority w:val="40"/>
    <w:tblPr>
      <w:tblCellMar>
        <w:top w:w="57" w:type="dxa"/>
        <w:bottom w:w="57" w:type="dxa"/>
      </w:tblCellMar>
    </w:tblPr>
  </w:style>
  <w:style w:type="table" w:customStyle="1" w:styleId="183">
    <w:name w:val="Res_des"/>
    <w:basedOn w:val="36"/>
    <w:autoRedefine/>
    <w:qFormat/>
    <w:uiPriority w:val="99"/>
    <w:pPr>
      <w:spacing w:line="264" w:lineRule="auto"/>
    </w:p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  <w:tblCellMar>
        <w:top w:w="57" w:type="dxa"/>
        <w:bottom w:w="57" w:type="dxa"/>
      </w:tblCellMar>
    </w:tblPr>
    <w:tcPr>
      <w:shd w:val="clear" w:color="auto" w:fill="auto"/>
    </w:tcPr>
  </w:style>
  <w:style w:type="paragraph" w:customStyle="1" w:styleId="184">
    <w:name w:val="T-to-T"/>
    <w:basedOn w:val="12"/>
    <w:autoRedefine/>
    <w:qFormat/>
    <w:uiPriority w:val="0"/>
    <w:pPr>
      <w:keepNext/>
    </w:pPr>
    <w:rPr>
      <w:sz w:val="10"/>
    </w:rPr>
  </w:style>
  <w:style w:type="paragraph" w:customStyle="1" w:styleId="185">
    <w:name w:val="Offset描述"/>
    <w:basedOn w:val="179"/>
    <w:autoRedefine/>
    <w:qFormat/>
    <w:uiPriority w:val="0"/>
    <w:pPr>
      <w:spacing w:before="60" w:after="60" w:line="288" w:lineRule="auto"/>
      <w:jc w:val="left"/>
    </w:pPr>
    <w:rPr>
      <w:sz w:val="21"/>
    </w:rPr>
  </w:style>
  <w:style w:type="paragraph" w:customStyle="1" w:styleId="186">
    <w:name w:val="寄存器-feature"/>
    <w:basedOn w:val="1"/>
    <w:autoRedefine/>
    <w:qFormat/>
    <w:uiPriority w:val="0"/>
    <w:pPr>
      <w:spacing w:before="60" w:after="60"/>
    </w:pPr>
  </w:style>
  <w:style w:type="table" w:customStyle="1" w:styleId="187">
    <w:name w:val="Reg_des1"/>
    <w:basedOn w:val="36"/>
    <w:autoRedefine/>
    <w:qFormat/>
    <w:uiPriority w:val="99"/>
    <w:pPr>
      <w:spacing w:line="264" w:lineRule="auto"/>
    </w:p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  <w:tblCellMar>
        <w:top w:w="57" w:type="dxa"/>
        <w:bottom w:w="57" w:type="dxa"/>
      </w:tblCellMar>
    </w:tblPr>
    <w:tcPr>
      <w:shd w:val="clear" w:color="auto" w:fill="auto"/>
    </w:tcPr>
  </w:style>
  <w:style w:type="paragraph" w:customStyle="1" w:styleId="188">
    <w:name w:val="Res_des_ul"/>
    <w:basedOn w:val="185"/>
    <w:autoRedefine/>
    <w:qFormat/>
    <w:uiPriority w:val="0"/>
    <w:pPr>
      <w:numPr>
        <w:ilvl w:val="0"/>
        <w:numId w:val="19"/>
      </w:numPr>
    </w:pPr>
  </w:style>
  <w:style w:type="paragraph" w:customStyle="1" w:styleId="189">
    <w:name w:val="Res_des_Note"/>
    <w:basedOn w:val="185"/>
    <w:autoRedefine/>
    <w:qFormat/>
    <w:uiPriority w:val="0"/>
    <w:rPr>
      <w:i/>
    </w:rPr>
  </w:style>
  <w:style w:type="paragraph" w:customStyle="1" w:styleId="190">
    <w:name w:val="table-ul2"/>
    <w:basedOn w:val="145"/>
    <w:autoRedefine/>
    <w:qFormat/>
    <w:uiPriority w:val="0"/>
    <w:pPr>
      <w:numPr>
        <w:numId w:val="20"/>
      </w:numPr>
      <w:ind w:left="321" w:leftChars="111" w:hanging="210"/>
    </w:pPr>
  </w:style>
  <w:style w:type="paragraph" w:customStyle="1" w:styleId="191">
    <w:name w:val="table_ul3"/>
    <w:basedOn w:val="74"/>
    <w:autoRedefine/>
    <w:qFormat/>
    <w:uiPriority w:val="0"/>
    <w:pPr>
      <w:numPr>
        <w:ilvl w:val="0"/>
        <w:numId w:val="21"/>
      </w:numPr>
      <w:ind w:left="296" w:leftChars="222" w:hanging="74" w:hangingChars="74"/>
    </w:pPr>
  </w:style>
  <w:style w:type="paragraph" w:customStyle="1" w:styleId="192">
    <w:name w:val="Reg_des_table_ul1"/>
    <w:basedOn w:val="145"/>
    <w:autoRedefine/>
    <w:qFormat/>
    <w:uiPriority w:val="0"/>
    <w:pPr>
      <w:spacing w:line="264" w:lineRule="auto"/>
    </w:pPr>
    <w:rPr>
      <w:sz w:val="21"/>
    </w:rPr>
  </w:style>
  <w:style w:type="paragraph" w:customStyle="1" w:styleId="193">
    <w:name w:val="Reg_des_table_ul2"/>
    <w:basedOn w:val="192"/>
    <w:autoRedefine/>
    <w:qFormat/>
    <w:uiPriority w:val="0"/>
    <w:pPr>
      <w:numPr>
        <w:ilvl w:val="0"/>
        <w:numId w:val="22"/>
      </w:numPr>
      <w:ind w:hanging="210"/>
    </w:pPr>
  </w:style>
  <w:style w:type="paragraph" w:customStyle="1" w:styleId="194">
    <w:name w:val="Res_des_table_ul1_l1"/>
    <w:basedOn w:val="192"/>
    <w:autoRedefine/>
    <w:qFormat/>
    <w:uiPriority w:val="0"/>
    <w:pPr>
      <w:numPr>
        <w:ilvl w:val="0"/>
        <w:numId w:val="0"/>
      </w:numPr>
      <w:ind w:left="210"/>
    </w:pPr>
  </w:style>
  <w:style w:type="paragraph" w:customStyle="1" w:styleId="195">
    <w:name w:val="Res_des_table_ul2_l2"/>
    <w:basedOn w:val="193"/>
    <w:autoRedefine/>
    <w:qFormat/>
    <w:uiPriority w:val="0"/>
    <w:pPr>
      <w:numPr>
        <w:numId w:val="0"/>
      </w:numPr>
      <w:ind w:left="420"/>
    </w:pPr>
  </w:style>
  <w:style w:type="paragraph" w:customStyle="1" w:styleId="196">
    <w:name w:val="偏移地址_Note"/>
    <w:basedOn w:val="80"/>
    <w:autoRedefine/>
    <w:qFormat/>
    <w:uiPriority w:val="0"/>
    <w:pPr>
      <w:ind w:firstLine="0" w:firstLineChars="0"/>
    </w:pPr>
  </w:style>
  <w:style w:type="table" w:customStyle="1" w:styleId="197">
    <w:name w:val="Grid Table 1 Light"/>
    <w:basedOn w:val="36"/>
    <w:autoRedefine/>
    <w:qFormat/>
    <w:uiPriority w:val="46"/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98">
    <w:name w:val="HTML 预设格式 Char"/>
    <w:basedOn w:val="38"/>
    <w:link w:val="32"/>
    <w:autoRedefine/>
    <w:semiHidden/>
    <w:qFormat/>
    <w:uiPriority w:val="99"/>
    <w:rPr>
      <w:rFonts w:ascii="宋体" w:hAnsi="宋体" w:eastAsia="宋体" w:cs="Times New Roman"/>
      <w:kern w:val="0"/>
      <w:sz w:val="24"/>
      <w:szCs w:val="24"/>
    </w:rPr>
  </w:style>
  <w:style w:type="paragraph" w:styleId="199">
    <w:name w:val="No Spacing"/>
    <w:autoRedefine/>
    <w:qFormat/>
    <w:uiPriority w:val="1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200">
    <w:name w:val="TOC Heading2"/>
    <w:basedOn w:val="2"/>
    <w:next w:val="1"/>
    <w:autoRedefine/>
    <w:unhideWhenUsed/>
    <w:qFormat/>
    <w:uiPriority w:val="39"/>
    <w:pPr>
      <w:widowControl/>
      <w:numPr>
        <w:numId w:val="0"/>
      </w:num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76092" w:themeColor="accent1" w:themeShade="BF"/>
      <w:kern w:val="0"/>
      <w:szCs w:val="32"/>
    </w:rPr>
  </w:style>
  <w:style w:type="paragraph" w:customStyle="1" w:styleId="201">
    <w:name w:val="WPSOffice手动目录 1"/>
    <w:autoRedefine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202">
    <w:name w:val="WPSOffice手动目录 2"/>
    <w:autoRedefine/>
    <w:qFormat/>
    <w:uiPriority w:val="0"/>
    <w:pPr>
      <w:ind w:left="200" w:leftChars="200"/>
    </w:pPr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203">
    <w:name w:val="样式4"/>
    <w:basedOn w:val="1"/>
    <w:next w:val="1"/>
    <w:autoRedefine/>
    <w:qFormat/>
    <w:uiPriority w:val="0"/>
    <w:pPr>
      <w:keepNext/>
      <w:keepLines/>
      <w:numPr>
        <w:ilvl w:val="1"/>
        <w:numId w:val="23"/>
      </w:numPr>
      <w:spacing w:before="340" w:after="330" w:line="578" w:lineRule="auto"/>
      <w:outlineLvl w:val="0"/>
    </w:pPr>
    <w:rPr>
      <w:rFonts w:asciiTheme="minorHAnsi" w:hAnsiTheme="minorHAnsi"/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2.xml"/><Relationship Id="rId4" Type="http://schemas.openxmlformats.org/officeDocument/2006/relationships/header" Target="header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numbering" Target="numbering.xml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ump.li\AppData\Roaming\Microsoft\Templates\HK32F030M&#29992;&#25143;&#25163;&#20876;_V1.2.0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EF00D6-A325-4CF2-8BC3-D3DEC447750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HK32F030M用户手册_V1.2.0</Template>
  <Company>Spansion</Company>
  <Pages>4</Pages>
  <Words>84</Words>
  <Characters>482</Characters>
  <Lines>4</Lines>
  <Paragraphs>1</Paragraphs>
  <TotalTime>343</TotalTime>
  <ScaleCrop>false</ScaleCrop>
  <LinksUpToDate>false</LinksUpToDate>
  <CharactersWithSpaces>565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2022-03-09T07:59:00Z</dcterms:created>
  <dc:creator>Ruby</dc:creator>
  <cp:lastModifiedBy>李辉</cp:lastModifiedBy>
  <cp:lastPrinted>2021-04-20T10:09:00Z</cp:lastPrinted>
  <dcterms:modified xsi:type="dcterms:W3CDTF">2024-01-24T10:22:18Z</dcterms:modified>
  <cp:revision>70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81E220F5158B4267BD45F7B4255F46D1</vt:lpwstr>
  </property>
</Properties>
</file>